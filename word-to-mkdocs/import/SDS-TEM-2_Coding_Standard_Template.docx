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88B6C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D5CC5" w14:paraId="6EAB8903" w14:textId="77777777" w:rsidTr="009316E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43999184" w14:textId="77777777" w:rsidR="005D5CC5" w:rsidRPr="003A0F8C" w:rsidRDefault="005D5CC5" w:rsidP="009316ED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75704247" w14:textId="77777777" w:rsidR="005D5CC5" w:rsidRDefault="005D5CC5" w:rsidP="009316ED">
            <w:sdt>
              <w:sdtPr>
                <w:rPr>
                  <w:rStyle w:val="PlaceholderText"/>
                </w:rPr>
                <w:id w:val="-1028708371"/>
                <w:placeholder>
                  <w:docPart w:val="A142B1EC3EE24BF683BB5BB3F33771B5"/>
                </w:placeholder>
                <w:showingPlcHdr/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Pr="008828E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</w:tbl>
    <w:p w14:paraId="45B43598" w14:textId="77777777" w:rsidR="005D5CC5" w:rsidRDefault="005D5CC5" w:rsidP="005D5CC5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5D5CC5" w14:paraId="60090FA8" w14:textId="77777777" w:rsidTr="009316ED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2D78EBA6" w14:textId="77777777" w:rsidR="005D5CC5" w:rsidRPr="003A0F8C" w:rsidRDefault="005D5CC5" w:rsidP="009316ED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ADD8050D87CF43FFBE048945EB5196C1"/>
            </w:placeholder>
            <w:showingPlcHdr/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2F51A92" w14:textId="77777777" w:rsidR="005D5CC5" w:rsidRDefault="005D5CC5" w:rsidP="009316ED">
                <w:r w:rsidRPr="008828E3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649BB4EA" w14:textId="77777777" w:rsidTr="009316ED">
        <w:trPr>
          <w:trHeight w:val="555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56AA77D9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64C4952C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44785F7B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D5CC5" w14:paraId="2F28DADB" w14:textId="77777777" w:rsidTr="009316E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8F3CFCB" w14:textId="77777777" w:rsidR="005D5CC5" w:rsidRPr="003A0F8C" w:rsidRDefault="005D5CC5" w:rsidP="009316ED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E96F048A6C464A68A77F02DCC00CCC09"/>
            </w:placeholder>
            <w:showingPlcHdr/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1C777DFC" w14:textId="77777777" w:rsidR="005D5CC5" w:rsidRDefault="005D5CC5" w:rsidP="009316ED">
                <w:r w:rsidRPr="00DF1533">
                  <w:rPr>
                    <w:rStyle w:val="PlaceholderText"/>
                    <w:rFonts w:cstheme="minorHAnsi"/>
                  </w:rPr>
                  <w:t>Choose an item.</w:t>
                </w:r>
              </w:p>
            </w:tc>
          </w:sdtContent>
        </w:sdt>
      </w:tr>
      <w:tr w:rsidR="005D5CC5" w14:paraId="3A5EADBA" w14:textId="77777777" w:rsidTr="009316ED">
        <w:trPr>
          <w:trHeight w:val="555"/>
        </w:trPr>
        <w:tc>
          <w:tcPr>
            <w:tcW w:w="9016" w:type="dxa"/>
            <w:gridSpan w:val="2"/>
            <w:vAlign w:val="center"/>
          </w:tcPr>
          <w:p w14:paraId="4D60C0C6" w14:textId="77777777" w:rsidR="005D5CC5" w:rsidRDefault="005D5CC5" w:rsidP="009316ED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>
              <w:rPr>
                <w:rStyle w:val="PlaceholderText"/>
              </w:rPr>
              <w:t xml:space="preserve"> </w:t>
            </w:r>
          </w:p>
          <w:p w14:paraId="13D05522" w14:textId="77777777" w:rsidR="005D5CC5" w:rsidRDefault="005D5CC5" w:rsidP="009316ED">
            <w:pPr>
              <w:rPr>
                <w:rStyle w:val="PlaceholderText"/>
              </w:rPr>
            </w:pPr>
          </w:p>
        </w:tc>
      </w:tr>
    </w:tbl>
    <w:p w14:paraId="5D3B9122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D5CC5" w14:paraId="1332CC35" w14:textId="77777777" w:rsidTr="009316E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13BBA04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7B5BFE2C" w14:textId="77777777" w:rsidR="005D5CC5" w:rsidRPr="00B666EC" w:rsidRDefault="005D5CC5" w:rsidP="009316ED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6D484550707C42DF9CB668ABD99DBAA0"/>
                </w:placeholder>
                <w:showingPlcHdr/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Pr="00B83079">
                  <w:rPr>
                    <w:rStyle w:val="PlaceholderText"/>
                    <w:rFonts w:cstheme="minorHAnsi"/>
                  </w:rPr>
                  <w:t>Choose an item.</w:t>
                </w:r>
              </w:sdtContent>
            </w:sdt>
          </w:p>
        </w:tc>
      </w:tr>
      <w:tr w:rsidR="005D5CC5" w14:paraId="2C0C4BC4" w14:textId="77777777" w:rsidTr="009316E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ED0C83A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A9E0AAC" w14:textId="77777777" w:rsidR="005D5CC5" w:rsidRPr="00B666EC" w:rsidRDefault="005D5CC5" w:rsidP="009316ED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5BB10A6F459344C4B793A9F5C03D748B"/>
                </w:placeholder>
                <w:showingPlcHdr/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Pr="00B83079">
                  <w:rPr>
                    <w:rStyle w:val="PlaceholderText"/>
                    <w:rFonts w:cstheme="minorHAnsi"/>
                  </w:rPr>
                  <w:t>Choose an item.</w:t>
                </w:r>
              </w:sdtContent>
            </w:sdt>
          </w:p>
        </w:tc>
      </w:tr>
      <w:tr w:rsidR="005D5CC5" w14:paraId="0412B9D4" w14:textId="77777777" w:rsidTr="009316ED">
        <w:trPr>
          <w:trHeight w:val="555"/>
        </w:trPr>
        <w:tc>
          <w:tcPr>
            <w:tcW w:w="9016" w:type="dxa"/>
            <w:gridSpan w:val="2"/>
            <w:vAlign w:val="center"/>
          </w:tcPr>
          <w:p w14:paraId="6EC36B87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enabler / domain applies, please list below:</w:t>
            </w:r>
          </w:p>
          <w:p w14:paraId="5A010544" w14:textId="77777777" w:rsidR="005D5CC5" w:rsidRDefault="005D5CC5" w:rsidP="009316ED">
            <w:pPr>
              <w:rPr>
                <w:rStyle w:val="PlaceholderText"/>
              </w:rPr>
            </w:pPr>
          </w:p>
          <w:p w14:paraId="7433D8D8" w14:textId="77777777" w:rsidR="005D5CC5" w:rsidRDefault="005D5CC5" w:rsidP="009316ED">
            <w:pPr>
              <w:rPr>
                <w:rStyle w:val="Style14"/>
              </w:rPr>
            </w:pPr>
          </w:p>
        </w:tc>
      </w:tr>
    </w:tbl>
    <w:p w14:paraId="5D6FA818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D5CC5" w14:paraId="62498076" w14:textId="77777777" w:rsidTr="009316E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F9095C2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08CE02AE" w14:textId="77777777" w:rsidR="005D5CC5" w:rsidRPr="006C530A" w:rsidRDefault="005D5CC5" w:rsidP="009316ED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</w:p>
        </w:tc>
      </w:tr>
      <w:tr w:rsidR="005D5CC5" w14:paraId="75514E6D" w14:textId="77777777" w:rsidTr="009316E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A9492869B2A84A689CCFB877917922E8"/>
            </w:placeholder>
            <w:showingPlcHdr/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38D21200" w14:textId="77777777" w:rsidR="005D5CC5" w:rsidRDefault="005D5CC5" w:rsidP="009316ED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760" w:type="dxa"/>
            <w:vAlign w:val="center"/>
          </w:tcPr>
          <w:p w14:paraId="6E094963" w14:textId="77777777" w:rsidR="005D5CC5" w:rsidRPr="006C530A" w:rsidRDefault="005D5CC5" w:rsidP="009316ED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</w:p>
        </w:tc>
      </w:tr>
      <w:tr w:rsidR="005D5CC5" w14:paraId="160AA2BC" w14:textId="77777777" w:rsidTr="009316ED">
        <w:trPr>
          <w:trHeight w:val="555"/>
        </w:trPr>
        <w:tc>
          <w:tcPr>
            <w:tcW w:w="9016" w:type="dxa"/>
            <w:gridSpan w:val="2"/>
            <w:vAlign w:val="center"/>
          </w:tcPr>
          <w:p w14:paraId="4B3AA85A" w14:textId="77777777" w:rsidR="005D5CC5" w:rsidRPr="006C530A" w:rsidRDefault="005D5CC5" w:rsidP="009316ED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>
              <w:rPr>
                <w:rStyle w:val="PlaceholderText"/>
              </w:rPr>
              <w:t xml:space="preserve"> </w:t>
            </w:r>
          </w:p>
          <w:p w14:paraId="24596F2C" w14:textId="77777777" w:rsidR="005D5CC5" w:rsidRPr="006C530A" w:rsidRDefault="005D5CC5" w:rsidP="009316ED">
            <w:pPr>
              <w:rPr>
                <w:rStyle w:val="PlaceholderText"/>
              </w:rPr>
            </w:pPr>
          </w:p>
        </w:tc>
      </w:tr>
    </w:tbl>
    <w:p w14:paraId="3111BF2B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053"/>
        <w:gridCol w:w="3006"/>
      </w:tblGrid>
      <w:tr w:rsidR="005D5CC5" w14:paraId="78511B10" w14:textId="77777777" w:rsidTr="009316ED">
        <w:tc>
          <w:tcPr>
            <w:tcW w:w="9016" w:type="dxa"/>
            <w:gridSpan w:val="3"/>
          </w:tcPr>
          <w:p w14:paraId="10DFA94B" w14:textId="77777777" w:rsidR="005D5CC5" w:rsidRPr="00C5724A" w:rsidRDefault="005D5CC5" w:rsidP="009316ED">
            <w:pPr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</w:pPr>
            <w:r w:rsidRPr="00C5724A"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  <w:t>APPROVAL / SCRUTINY ROUTE:</w:t>
            </w:r>
          </w:p>
          <w:p w14:paraId="6F6E5F76" w14:textId="77777777" w:rsidR="005D5CC5" w:rsidRDefault="005D5CC5" w:rsidP="009316ED">
            <w:r w:rsidRPr="00F7343C">
              <w:rPr>
                <w:rStyle w:val="PlaceholderText"/>
              </w:rPr>
              <w:t>Person/Committee/Group who have received or considered this paper</w:t>
            </w:r>
          </w:p>
        </w:tc>
      </w:tr>
      <w:tr w:rsidR="005D5CC5" w14:paraId="7C679100" w14:textId="77777777" w:rsidTr="009316ED">
        <w:tc>
          <w:tcPr>
            <w:tcW w:w="4957" w:type="dxa"/>
          </w:tcPr>
          <w:p w14:paraId="5A8835EA" w14:textId="77777777" w:rsidR="005D5CC5" w:rsidRPr="00F7343C" w:rsidRDefault="005D5CC5" w:rsidP="009316ED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COMMITTEE OR GROUP</w:t>
            </w:r>
          </w:p>
        </w:tc>
        <w:tc>
          <w:tcPr>
            <w:tcW w:w="1053" w:type="dxa"/>
          </w:tcPr>
          <w:p w14:paraId="36892AA6" w14:textId="77777777" w:rsidR="005D5CC5" w:rsidRPr="00F7343C" w:rsidRDefault="005D5CC5" w:rsidP="009316ED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DATE</w:t>
            </w:r>
          </w:p>
        </w:tc>
        <w:tc>
          <w:tcPr>
            <w:tcW w:w="3006" w:type="dxa"/>
          </w:tcPr>
          <w:p w14:paraId="4735F793" w14:textId="77777777" w:rsidR="005D5CC5" w:rsidRPr="00F7343C" w:rsidRDefault="005D5CC5" w:rsidP="009316ED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OUTCOME</w:t>
            </w:r>
          </w:p>
        </w:tc>
      </w:tr>
      <w:tr w:rsidR="005D5CC5" w14:paraId="75499DF6" w14:textId="77777777" w:rsidTr="009316ED">
        <w:tc>
          <w:tcPr>
            <w:tcW w:w="4957" w:type="dxa"/>
          </w:tcPr>
          <w:p w14:paraId="2C329B98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  <w:tc>
          <w:tcPr>
            <w:tcW w:w="1053" w:type="dxa"/>
          </w:tcPr>
          <w:p w14:paraId="2C87F3F5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  <w:tc>
          <w:tcPr>
            <w:tcW w:w="3006" w:type="dxa"/>
          </w:tcPr>
          <w:p w14:paraId="76A6BA65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</w:tr>
      <w:tr w:rsidR="005D5CC5" w14:paraId="15BA6BD7" w14:textId="77777777" w:rsidTr="009316ED">
        <w:tc>
          <w:tcPr>
            <w:tcW w:w="4957" w:type="dxa"/>
          </w:tcPr>
          <w:p w14:paraId="243DEE84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  <w:tc>
          <w:tcPr>
            <w:tcW w:w="1053" w:type="dxa"/>
          </w:tcPr>
          <w:p w14:paraId="76F3F313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  <w:tc>
          <w:tcPr>
            <w:tcW w:w="3006" w:type="dxa"/>
          </w:tcPr>
          <w:p w14:paraId="07C117CB" w14:textId="77777777" w:rsidR="005D5CC5" w:rsidRPr="00F7343C" w:rsidRDefault="005D5CC5" w:rsidP="009316ED">
            <w:pPr>
              <w:rPr>
                <w:rStyle w:val="PlaceholderText"/>
              </w:rPr>
            </w:pPr>
          </w:p>
        </w:tc>
      </w:tr>
    </w:tbl>
    <w:p w14:paraId="2BC7C736" w14:textId="77777777" w:rsidR="005D5CC5" w:rsidRDefault="005D5CC5" w:rsidP="005D5CC5"/>
    <w:p w14:paraId="2A322D9F" w14:textId="77777777" w:rsidR="005D5CC5" w:rsidRDefault="005D5CC5" w:rsidP="005D5CC5"/>
    <w:p w14:paraId="620CFFC8" w14:textId="77777777" w:rsidR="005D5CC5" w:rsidRDefault="005D5CC5" w:rsidP="005D5CC5"/>
    <w:p w14:paraId="27BD7F63" w14:textId="77777777" w:rsidR="005D5CC5" w:rsidRDefault="005D5CC5" w:rsidP="005D5CC5"/>
    <w:p w14:paraId="2BCCC9BD" w14:textId="77777777" w:rsidR="005D5CC5" w:rsidRDefault="005D5CC5" w:rsidP="005D5C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5D5CC5" w14:paraId="1FB219D9" w14:textId="77777777" w:rsidTr="009316ED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6A642A27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lastRenderedPageBreak/>
              <w:t>IMPACT ASSESSMENT</w:t>
            </w:r>
          </w:p>
        </w:tc>
      </w:tr>
      <w:tr w:rsidR="005D5CC5" w14:paraId="11624E9D" w14:textId="77777777" w:rsidTr="009316ED">
        <w:trPr>
          <w:trHeight w:val="424"/>
        </w:trPr>
        <w:tc>
          <w:tcPr>
            <w:tcW w:w="3397" w:type="dxa"/>
            <w:vMerge w:val="restart"/>
            <w:shd w:val="clear" w:color="auto" w:fill="auto"/>
          </w:tcPr>
          <w:p w14:paraId="0E966118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A177F3B" w14:textId="77777777" w:rsidR="005D5CC5" w:rsidRPr="009A0A81" w:rsidRDefault="005D5CC5" w:rsidP="009316ED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3278C60A" w14:textId="77777777" w:rsidR="005D5CC5" w:rsidRPr="008A3FD7" w:rsidRDefault="005D5CC5" w:rsidP="009316ED"/>
        </w:tc>
        <w:sdt>
          <w:sdtPr>
            <w:rPr>
              <w:rStyle w:val="PlaceholderText"/>
            </w:rPr>
            <w:id w:val="1864787048"/>
            <w:placeholder>
              <w:docPart w:val="0B11296DC6CD46B6B46D86F4B9F25480"/>
            </w:placeholder>
            <w:showingPlcHdr/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5E522BAC" w14:textId="77777777" w:rsidR="005D5CC5" w:rsidRPr="008A3FD7" w:rsidRDefault="005D5CC5" w:rsidP="009316ED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24CA3996" w14:textId="77777777" w:rsidTr="009316ED">
        <w:trPr>
          <w:trHeight w:val="544"/>
        </w:trPr>
        <w:tc>
          <w:tcPr>
            <w:tcW w:w="3397" w:type="dxa"/>
            <w:vMerge/>
            <w:shd w:val="clear" w:color="auto" w:fill="auto"/>
          </w:tcPr>
          <w:p w14:paraId="036E8A72" w14:textId="77777777" w:rsidR="005D5CC5" w:rsidRDefault="005D5CC5" w:rsidP="009316ED">
            <w:pPr>
              <w:pStyle w:val="Heading2"/>
            </w:pPr>
          </w:p>
        </w:tc>
        <w:tc>
          <w:tcPr>
            <w:tcW w:w="5619" w:type="dxa"/>
          </w:tcPr>
          <w:p w14:paraId="42C1EDBD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5D5CC5" w14:paraId="19B1922A" w14:textId="77777777" w:rsidTr="009316ED">
        <w:trPr>
          <w:trHeight w:val="405"/>
        </w:trPr>
        <w:tc>
          <w:tcPr>
            <w:tcW w:w="3397" w:type="dxa"/>
            <w:vMerge w:val="restart"/>
            <w:shd w:val="clear" w:color="auto" w:fill="auto"/>
          </w:tcPr>
          <w:p w14:paraId="7D1005BB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6AB8D9C2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5086C702" w14:textId="77777777" w:rsidR="005D5CC5" w:rsidRPr="008A3FD7" w:rsidRDefault="005D5CC5" w:rsidP="009316ED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2483F82543DD463F8D260307A35194C2"/>
            </w:placeholder>
            <w:showingPlcHdr/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5D8D8844" w14:textId="77777777" w:rsidR="005D5CC5" w:rsidRPr="008A3FD7" w:rsidRDefault="005D5CC5" w:rsidP="009316ED">
                <w:pPr>
                  <w:rPr>
                    <w:rStyle w:val="PlaceholderText"/>
                  </w:rPr>
                </w:pPr>
                <w:r w:rsidRPr="008A3FD7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547E45E2" w14:textId="77777777" w:rsidTr="009316ED">
        <w:trPr>
          <w:trHeight w:val="497"/>
        </w:trPr>
        <w:tc>
          <w:tcPr>
            <w:tcW w:w="3397" w:type="dxa"/>
            <w:vMerge/>
            <w:shd w:val="clear" w:color="auto" w:fill="auto"/>
          </w:tcPr>
          <w:p w14:paraId="4C411998" w14:textId="77777777" w:rsidR="005D5CC5" w:rsidRDefault="005D5CC5" w:rsidP="009316ED">
            <w:pPr>
              <w:pStyle w:val="NoSpacing"/>
            </w:pPr>
          </w:p>
        </w:tc>
        <w:tc>
          <w:tcPr>
            <w:tcW w:w="5619" w:type="dxa"/>
          </w:tcPr>
          <w:p w14:paraId="787FA8DE" w14:textId="77777777" w:rsidR="005D5CC5" w:rsidRDefault="005D5CC5" w:rsidP="009316ED">
            <w:pPr>
              <w:rPr>
                <w:rStyle w:val="PlaceholderText"/>
              </w:rPr>
            </w:pPr>
          </w:p>
        </w:tc>
      </w:tr>
      <w:tr w:rsidR="005D5CC5" w14:paraId="2D037323" w14:textId="77777777" w:rsidTr="009316ED">
        <w:trPr>
          <w:trHeight w:val="400"/>
        </w:trPr>
        <w:tc>
          <w:tcPr>
            <w:tcW w:w="3397" w:type="dxa"/>
            <w:vMerge w:val="restart"/>
            <w:shd w:val="clear" w:color="auto" w:fill="auto"/>
          </w:tcPr>
          <w:p w14:paraId="0B4BC50C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74D31DF2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6230BCC8" w14:textId="77777777" w:rsidR="005D5CC5" w:rsidRDefault="005D5CC5" w:rsidP="009316ED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5186EA490EA84CBEA1916319FE7735E2"/>
            </w:placeholder>
            <w:showingPlcHdr/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02C725D8" w14:textId="77777777" w:rsidR="005D5CC5" w:rsidRPr="008A3FD7" w:rsidRDefault="005D5CC5" w:rsidP="009316ED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068E37EB" w14:textId="77777777" w:rsidTr="009316ED">
        <w:trPr>
          <w:trHeight w:val="499"/>
        </w:trPr>
        <w:tc>
          <w:tcPr>
            <w:tcW w:w="3397" w:type="dxa"/>
            <w:vMerge/>
            <w:shd w:val="clear" w:color="auto" w:fill="auto"/>
          </w:tcPr>
          <w:p w14:paraId="7864CADF" w14:textId="77777777" w:rsidR="005D5CC5" w:rsidRDefault="005D5CC5" w:rsidP="009316ED">
            <w:pPr>
              <w:pStyle w:val="NoSpacing"/>
            </w:pPr>
          </w:p>
        </w:tc>
        <w:tc>
          <w:tcPr>
            <w:tcW w:w="5619" w:type="dxa"/>
          </w:tcPr>
          <w:p w14:paraId="4DC7D6F4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5D5CC5" w14:paraId="5595999A" w14:textId="77777777" w:rsidTr="009316ED">
        <w:trPr>
          <w:trHeight w:val="421"/>
        </w:trPr>
        <w:tc>
          <w:tcPr>
            <w:tcW w:w="3397" w:type="dxa"/>
            <w:vMerge w:val="restart"/>
            <w:shd w:val="clear" w:color="auto" w:fill="auto"/>
          </w:tcPr>
          <w:p w14:paraId="1903EDB8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46C359ED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F5DA7C6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3CA51B79A69F49CD969D96A815A603DE"/>
            </w:placeholder>
            <w:showingPlcHdr/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6FA2621" w14:textId="77777777" w:rsidR="005D5CC5" w:rsidRPr="008A3FD7" w:rsidRDefault="005D5CC5" w:rsidP="009316ED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121DEC23" w14:textId="77777777" w:rsidTr="009316ED">
        <w:trPr>
          <w:trHeight w:val="485"/>
        </w:trPr>
        <w:tc>
          <w:tcPr>
            <w:tcW w:w="3397" w:type="dxa"/>
            <w:vMerge/>
            <w:shd w:val="clear" w:color="auto" w:fill="auto"/>
          </w:tcPr>
          <w:p w14:paraId="67328C13" w14:textId="77777777" w:rsidR="005D5CC5" w:rsidRPr="008A3FD7" w:rsidRDefault="005D5CC5" w:rsidP="009316ED">
            <w:pPr>
              <w:pStyle w:val="Heading2"/>
            </w:pPr>
          </w:p>
        </w:tc>
        <w:tc>
          <w:tcPr>
            <w:tcW w:w="5619" w:type="dxa"/>
          </w:tcPr>
          <w:p w14:paraId="19349AA8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5D5CC5" w14:paraId="588E712D" w14:textId="77777777" w:rsidTr="009316ED">
        <w:trPr>
          <w:trHeight w:val="345"/>
        </w:trPr>
        <w:tc>
          <w:tcPr>
            <w:tcW w:w="3397" w:type="dxa"/>
            <w:vMerge w:val="restart"/>
            <w:shd w:val="clear" w:color="auto" w:fill="auto"/>
          </w:tcPr>
          <w:p w14:paraId="20F8AAAC" w14:textId="77777777" w:rsidR="005D5CC5" w:rsidRPr="003A0F8C" w:rsidRDefault="005D5CC5" w:rsidP="009316ED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>
              <w:instrText>HYPERLINK "https://www.gov.wales/socio-economic-duty-scrutiny-framework-html"</w:instrText>
            </w:r>
            <w:r>
              <w:fldChar w:fldCharType="separate"/>
            </w:r>
            <w:r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EB8458C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Pr="008A3FD7">
              <w:rPr>
                <w:rStyle w:val="PlaceholderText"/>
              </w:rPr>
              <w:t>IMPLICATIONS / IMPACT</w:t>
            </w:r>
          </w:p>
          <w:p w14:paraId="7E510D7B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21A83A33A0A84C71BC90D66AD6DF221B"/>
            </w:placeholder>
            <w:showingPlcHdr/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067F312E" w14:textId="77777777" w:rsidR="005D5CC5" w:rsidRPr="008A3FD7" w:rsidRDefault="005D5CC5" w:rsidP="009316ED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D5CC5" w14:paraId="19D4B5CC" w14:textId="77777777" w:rsidTr="009316ED">
        <w:trPr>
          <w:trHeight w:val="344"/>
        </w:trPr>
        <w:tc>
          <w:tcPr>
            <w:tcW w:w="3397" w:type="dxa"/>
            <w:vMerge/>
            <w:shd w:val="clear" w:color="auto" w:fill="auto"/>
          </w:tcPr>
          <w:p w14:paraId="6B989F6A" w14:textId="77777777" w:rsidR="005D5CC5" w:rsidRPr="008A3FD7" w:rsidRDefault="005D5CC5" w:rsidP="009316ED">
            <w:pPr>
              <w:pStyle w:val="NoSpacing"/>
            </w:pPr>
          </w:p>
        </w:tc>
        <w:tc>
          <w:tcPr>
            <w:tcW w:w="5619" w:type="dxa"/>
          </w:tcPr>
          <w:p w14:paraId="59289E11" w14:textId="77777777" w:rsidR="005D5CC5" w:rsidRDefault="005D5CC5" w:rsidP="009316ED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0644D60F" w14:textId="77777777" w:rsidR="005D5CC5" w:rsidRDefault="005D5CC5" w:rsidP="009316ED">
            <w:pPr>
              <w:rPr>
                <w:rStyle w:val="PlaceholderText"/>
              </w:rPr>
            </w:pPr>
          </w:p>
        </w:tc>
      </w:tr>
      <w:tr w:rsidR="005D5CC5" w14:paraId="493EC955" w14:textId="77777777" w:rsidTr="009316ED">
        <w:trPr>
          <w:trHeight w:val="361"/>
        </w:trPr>
        <w:tc>
          <w:tcPr>
            <w:tcW w:w="3397" w:type="dxa"/>
            <w:vMerge w:val="restart"/>
            <w:shd w:val="clear" w:color="auto" w:fill="auto"/>
          </w:tcPr>
          <w:p w14:paraId="104F1D5E" w14:textId="77777777" w:rsidR="005D5CC5" w:rsidRPr="004B47D7" w:rsidRDefault="005D5CC5" w:rsidP="009316ED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462652D9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7453569" w14:textId="77777777" w:rsidR="005D5CC5" w:rsidRPr="008A3FD7" w:rsidRDefault="005D5CC5" w:rsidP="009316ED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396E6A53EE3640929EE3FAE7426523AE"/>
              </w:placeholder>
              <w:showingPlcHdr/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451ECA2C" w14:textId="77777777" w:rsidR="005D5CC5" w:rsidRPr="008A3FD7" w:rsidRDefault="005D5CC5" w:rsidP="009316ED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 w:rsidRPr="007D3397">
                  <w:rPr>
                    <w:rStyle w:val="PlaceholderText"/>
                    <w:rFonts w:cstheme="minorHAnsi"/>
                  </w:rPr>
                  <w:t>Choose an item.</w:t>
                </w:r>
              </w:p>
            </w:sdtContent>
          </w:sdt>
        </w:tc>
      </w:tr>
      <w:tr w:rsidR="005D5CC5" w14:paraId="3FC35B4D" w14:textId="77777777" w:rsidTr="009316ED">
        <w:trPr>
          <w:trHeight w:val="511"/>
        </w:trPr>
        <w:tc>
          <w:tcPr>
            <w:tcW w:w="3397" w:type="dxa"/>
            <w:vMerge/>
            <w:shd w:val="clear" w:color="auto" w:fill="auto"/>
          </w:tcPr>
          <w:p w14:paraId="08BEA96F" w14:textId="77777777" w:rsidR="005D5CC5" w:rsidRPr="008A3FD7" w:rsidRDefault="005D5CC5" w:rsidP="009316ED">
            <w:pPr>
              <w:pStyle w:val="Heading2"/>
            </w:pPr>
          </w:p>
        </w:tc>
        <w:tc>
          <w:tcPr>
            <w:tcW w:w="5619" w:type="dxa"/>
          </w:tcPr>
          <w:p w14:paraId="1576BBDA" w14:textId="77777777" w:rsidR="005D5CC5" w:rsidRPr="008A3FD7" w:rsidRDefault="005D5CC5" w:rsidP="009316ED">
            <w:pPr>
              <w:rPr>
                <w:rStyle w:val="PlaceholderText"/>
              </w:rPr>
            </w:pPr>
          </w:p>
          <w:p w14:paraId="07115A56" w14:textId="77777777" w:rsidR="005D5CC5" w:rsidRPr="008A3FD7" w:rsidRDefault="005D5CC5" w:rsidP="009316ED">
            <w:pPr>
              <w:rPr>
                <w:rStyle w:val="PlaceholderText"/>
              </w:rPr>
            </w:pPr>
          </w:p>
        </w:tc>
      </w:tr>
    </w:tbl>
    <w:p w14:paraId="44926C71" w14:textId="77777777" w:rsidR="005D5CC5" w:rsidRDefault="005D5CC5" w:rsidP="005D5CC5"/>
    <w:p w14:paraId="4057123A" w14:textId="77777777" w:rsidR="005D5CC5" w:rsidRDefault="005D5CC5" w:rsidP="005D5CC5"/>
    <w:p w14:paraId="6763197A" w14:textId="77777777" w:rsidR="005D5CC5" w:rsidRDefault="005D5CC5" w:rsidP="005D5CC5"/>
    <w:p w14:paraId="1C5D3294" w14:textId="77777777" w:rsidR="00F6214E" w:rsidRDefault="00F6214E"/>
    <w:p w14:paraId="6CA09E81" w14:textId="77777777" w:rsidR="00136E28" w:rsidRDefault="00136E28"/>
    <w:p w14:paraId="09DB274D" w14:textId="77777777" w:rsidR="005D5CC5" w:rsidRDefault="005D5CC5"/>
    <w:p w14:paraId="2DF67407" w14:textId="77777777" w:rsidR="005D5CC5" w:rsidRDefault="005D5CC5"/>
    <w:p w14:paraId="14549014" w14:textId="77777777" w:rsidR="005D5CC5" w:rsidRDefault="005D5CC5"/>
    <w:p w14:paraId="1C92FB71" w14:textId="77777777" w:rsidR="005D5CC5" w:rsidRDefault="005D5CC5"/>
    <w:p w14:paraId="16CBA9FF" w14:textId="77777777" w:rsidR="005D5CC5" w:rsidRDefault="005D5CC5"/>
    <w:p w14:paraId="65FB660E" w14:textId="77777777" w:rsidR="005D5CC5" w:rsidRDefault="005D5CC5"/>
    <w:p w14:paraId="72998375" w14:textId="77777777" w:rsidR="005D5CC5" w:rsidRDefault="005D5CC5"/>
    <w:p w14:paraId="0BD9270E" w14:textId="77777777" w:rsidR="005D5CC5" w:rsidRDefault="005D5CC5"/>
    <w:p w14:paraId="5A12411D" w14:textId="77777777" w:rsidR="005D5CC5" w:rsidRDefault="005D5CC5"/>
    <w:p w14:paraId="2FA54136" w14:textId="77777777" w:rsidR="005D5CC5" w:rsidRDefault="005D5CC5"/>
    <w:p w14:paraId="74A7A268" w14:textId="77777777" w:rsidR="005D5CC5" w:rsidRDefault="005D5CC5"/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0C4FE289" w14:textId="16ED1618" w:rsidR="005D5CC5" w:rsidRDefault="0050146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"1-2" \h \z \u \t "Heading 7,1,Heading 8,2" </w:instrText>
      </w:r>
      <w:r>
        <w:fldChar w:fldCharType="separate"/>
      </w:r>
      <w:hyperlink w:anchor="_Toc179292615" w:history="1">
        <w:r w:rsidR="005D5CC5" w:rsidRPr="00C929F2">
          <w:rPr>
            <w:rStyle w:val="Hyperlink"/>
            <w:noProof/>
          </w:rPr>
          <w:t>1</w:t>
        </w:r>
        <w:r w:rsidR="005D5CC5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5D5CC5" w:rsidRPr="00C929F2">
          <w:rPr>
            <w:rStyle w:val="Hyperlink"/>
            <w:noProof/>
          </w:rPr>
          <w:t>PURPOSE</w:t>
        </w:r>
        <w:r w:rsidR="005D5CC5">
          <w:rPr>
            <w:noProof/>
            <w:webHidden/>
          </w:rPr>
          <w:tab/>
        </w:r>
        <w:r w:rsidR="005D5CC5">
          <w:rPr>
            <w:noProof/>
            <w:webHidden/>
          </w:rPr>
          <w:fldChar w:fldCharType="begin"/>
        </w:r>
        <w:r w:rsidR="005D5CC5">
          <w:rPr>
            <w:noProof/>
            <w:webHidden/>
          </w:rPr>
          <w:instrText xml:space="preserve"> PAGEREF _Toc179292615 \h </w:instrText>
        </w:r>
        <w:r w:rsidR="005D5CC5">
          <w:rPr>
            <w:noProof/>
            <w:webHidden/>
          </w:rPr>
        </w:r>
        <w:r w:rsidR="005D5CC5"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4</w:t>
        </w:r>
        <w:r w:rsidR="005D5CC5">
          <w:rPr>
            <w:noProof/>
            <w:webHidden/>
          </w:rPr>
          <w:fldChar w:fldCharType="end"/>
        </w:r>
      </w:hyperlink>
    </w:p>
    <w:p w14:paraId="6FB24BF4" w14:textId="73A1BA38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16" w:history="1">
        <w:r w:rsidRPr="00C929F2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8B399" w14:textId="16149EB6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17" w:history="1">
        <w:r w:rsidRPr="00C929F2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AEB40C" w14:textId="5A1BA8E1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18" w:history="1">
        <w:r w:rsidRPr="00C929F2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3E046D" w14:textId="6874E760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19" w:history="1">
        <w:r w:rsidRPr="00C929F2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The need for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3CC228" w14:textId="2B185FD8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20" w:history="1">
        <w:r w:rsidRPr="00C929F2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15C6A" w14:textId="61D188C6" w:rsidR="005D5CC5" w:rsidRDefault="005D5CC5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21" w:history="1">
        <w:r w:rsidRPr="00C929F2">
          <w:rPr>
            <w:rStyle w:val="Hyperlink"/>
            <w:noProof/>
            <w:lang w:eastAsia="en-GB"/>
          </w:rPr>
          <w:t>6.1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  <w:lang w:eastAsia="en-GB"/>
          </w:rPr>
          <w:t>&lt;Use a Brief Heading to Describe the Standard(s)&gt;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7306DA" w14:textId="4068EEB0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22" w:history="1">
        <w:r w:rsidRPr="00C929F2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Exceptions Prove the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DAC9D0" w14:textId="653E8AE1" w:rsidR="005D5CC5" w:rsidRDefault="005D5CC5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23" w:history="1">
        <w:r w:rsidRPr="00C929F2">
          <w:rPr>
            <w:rStyle w:val="Hyperlink"/>
            <w:noProof/>
          </w:rPr>
          <w:t>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good practice checklists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7D0AA1" w14:textId="079DE344" w:rsidR="005D5CC5" w:rsidRDefault="005D5CC5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79292624" w:history="1">
        <w:r w:rsidRPr="00C929F2">
          <w:rPr>
            <w:rStyle w:val="Hyperlink"/>
            <w:noProof/>
          </w:rPr>
          <w:t>8.1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C929F2">
          <w:rPr>
            <w:rStyle w:val="Hyperlink"/>
            <w:noProof/>
          </w:rPr>
          <w:t>&lt;Use a Brief Header to Describe the checklist&gt;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_Toc179292624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A9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DBA05" w14:textId="790D82B3" w:rsidR="00136E28" w:rsidRDefault="0050146D">
      <w:r>
        <w:rPr>
          <w:sz w:val="22"/>
        </w:rPr>
        <w:fldChar w:fldCharType="end"/>
      </w:r>
    </w:p>
    <w:p w14:paraId="3C0F5510" w14:textId="77777777" w:rsidR="00F6214E" w:rsidRDefault="00F6214E"/>
    <w:p w14:paraId="142882A2" w14:textId="77777777" w:rsidR="00F6214E" w:rsidRDefault="00F6214E"/>
    <w:p w14:paraId="4F85E78C" w14:textId="77777777" w:rsidR="009A0A81" w:rsidRDefault="009A0A81"/>
    <w:p w14:paraId="0D94F67A" w14:textId="2553D298" w:rsidR="009A0A81" w:rsidRDefault="00E4586E" w:rsidP="00E4586E">
      <w:pPr>
        <w:tabs>
          <w:tab w:val="left" w:pos="2697"/>
        </w:tabs>
      </w:pPr>
      <w:r>
        <w:tab/>
      </w:r>
    </w:p>
    <w:p w14:paraId="3EA31D5D" w14:textId="77777777" w:rsidR="009A0A81" w:rsidRDefault="009A0A81"/>
    <w:p w14:paraId="2C6CC793" w14:textId="77777777" w:rsidR="009A0A81" w:rsidRDefault="009A0A81"/>
    <w:p w14:paraId="48B84F07" w14:textId="77777777" w:rsidR="009A0A81" w:rsidRDefault="009A0A81"/>
    <w:p w14:paraId="1E68B2D7" w14:textId="77777777" w:rsidR="009A0A81" w:rsidRDefault="009A0A81"/>
    <w:p w14:paraId="2224A213" w14:textId="77777777" w:rsidR="009A0A81" w:rsidRDefault="009A0A81"/>
    <w:p w14:paraId="79A98918" w14:textId="77777777" w:rsidR="009A0A81" w:rsidRDefault="009A0A81"/>
    <w:p w14:paraId="4B851573" w14:textId="77777777" w:rsidR="009A0A81" w:rsidRDefault="009A0A81"/>
    <w:p w14:paraId="24878D8E" w14:textId="77777777" w:rsidR="009A0A81" w:rsidRDefault="009A0A81"/>
    <w:p w14:paraId="76BFD504" w14:textId="77777777" w:rsidR="009A0A81" w:rsidRDefault="009A0A81"/>
    <w:p w14:paraId="4A423564" w14:textId="77777777" w:rsidR="00F414F0" w:rsidRDefault="00F414F0"/>
    <w:p w14:paraId="31DE7A1F" w14:textId="77777777" w:rsidR="00682523" w:rsidRDefault="00682523"/>
    <w:p w14:paraId="74DDBCF2" w14:textId="77777777" w:rsidR="00682523" w:rsidRDefault="00682523"/>
    <w:p w14:paraId="006BBFAC" w14:textId="77777777" w:rsidR="00BB3267" w:rsidRDefault="00BB3267"/>
    <w:p w14:paraId="2654B5FF" w14:textId="77777777" w:rsidR="00BB3267" w:rsidRDefault="00BB3267"/>
    <w:p w14:paraId="15D7DC18" w14:textId="77777777" w:rsidR="002320E2" w:rsidRDefault="002320E2"/>
    <w:p w14:paraId="611AAE5E" w14:textId="540789FD" w:rsidR="0026719A" w:rsidRDefault="00CE1A60" w:rsidP="007E203A">
      <w:pPr>
        <w:pStyle w:val="Heading1"/>
      </w:pPr>
      <w:r>
        <w:lastRenderedPageBreak/>
        <w:t xml:space="preserve"> </w:t>
      </w:r>
      <w:bookmarkStart w:id="0" w:name="_Toc179292615"/>
      <w:r w:rsidR="00F414F0">
        <w:t>PURPOSE</w:t>
      </w:r>
      <w:bookmarkEnd w:id="0"/>
    </w:p>
    <w:p w14:paraId="3ED15545" w14:textId="668AB991" w:rsidR="00F414F0" w:rsidRPr="00AF5230" w:rsidRDefault="00AF5230" w:rsidP="00F414F0">
      <w:pPr>
        <w:pStyle w:val="normal-paragraph"/>
        <w:numPr>
          <w:ilvl w:val="0"/>
          <w:numId w:val="41"/>
        </w:numPr>
        <w:spacing w:before="240" w:after="240" w:line="288" w:lineRule="auto"/>
        <w:ind w:left="714" w:hanging="357"/>
        <w:rPr>
          <w:rFonts w:asciiTheme="minorHAnsi" w:hAnsiTheme="minorHAnsi" w:cstheme="minorHAnsi"/>
          <w:i/>
          <w:iCs/>
        </w:rPr>
      </w:pPr>
      <w:r w:rsidRPr="00AF5230">
        <w:rPr>
          <w:rFonts w:asciiTheme="minorHAnsi" w:hAnsiTheme="minorHAnsi" w:cstheme="minorHAnsi"/>
          <w:i/>
          <w:iCs/>
          <w:sz w:val="20"/>
          <w:szCs w:val="20"/>
        </w:rPr>
        <w:t>&lt;BRIEFLY DESCRIBE THE PURPOSE OF HAVING A STANDARD&gt;</w:t>
      </w:r>
    </w:p>
    <w:p w14:paraId="78213519" w14:textId="77777777" w:rsidR="00F414F0" w:rsidRPr="00F414F0" w:rsidRDefault="00F414F0" w:rsidP="00F414F0"/>
    <w:p w14:paraId="1A29FA20" w14:textId="166ED674" w:rsidR="009F45EA" w:rsidRDefault="00F414F0" w:rsidP="004375BD">
      <w:pPr>
        <w:pStyle w:val="Heading1"/>
      </w:pPr>
      <w:bookmarkStart w:id="1" w:name="_Toc179292616"/>
      <w:r>
        <w:t>SCOPE</w:t>
      </w:r>
      <w:bookmarkEnd w:id="1"/>
    </w:p>
    <w:p w14:paraId="44BAAD8C" w14:textId="32093FB4" w:rsidR="00F414F0" w:rsidRPr="00AF5230" w:rsidRDefault="00AF5230" w:rsidP="00F414F0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240" w:after="240" w:line="288" w:lineRule="auto"/>
        <w:ind w:left="714" w:hanging="357"/>
        <w:contextualSpacing w:val="0"/>
        <w:rPr>
          <w:rFonts w:cstheme="minorHAnsi"/>
          <w:i/>
          <w:iCs/>
        </w:rPr>
      </w:pPr>
      <w:r w:rsidRPr="00AF5230">
        <w:rPr>
          <w:rFonts w:cstheme="minorHAnsi"/>
          <w:i/>
          <w:iCs/>
        </w:rPr>
        <w:t>&lt;OUTLINE THE SCOPE, WHAT’S INCLUDED, WHAT IS NOT&gt;</w:t>
      </w:r>
    </w:p>
    <w:p w14:paraId="7D9F5E61" w14:textId="77777777" w:rsidR="00AF5230" w:rsidRPr="00AF5230" w:rsidRDefault="00AF5230" w:rsidP="00AF5230">
      <w:pPr>
        <w:pStyle w:val="ListParagraph"/>
        <w:widowControl w:val="0"/>
        <w:autoSpaceDE w:val="0"/>
        <w:autoSpaceDN w:val="0"/>
        <w:spacing w:before="240" w:after="240" w:line="288" w:lineRule="auto"/>
        <w:ind w:left="714"/>
        <w:contextualSpacing w:val="0"/>
        <w:rPr>
          <w:rFonts w:cstheme="minorHAnsi"/>
          <w:i/>
          <w:iCs/>
          <w:sz w:val="24"/>
          <w:szCs w:val="24"/>
        </w:rPr>
      </w:pPr>
    </w:p>
    <w:p w14:paraId="691009D9" w14:textId="4DBEBD70" w:rsidR="000401AC" w:rsidRDefault="00F414F0" w:rsidP="00F414F0">
      <w:pPr>
        <w:pStyle w:val="Heading1"/>
      </w:pPr>
      <w:bookmarkStart w:id="2" w:name="_Toc179292617"/>
      <w:r>
        <w:t>REFERENCES</w:t>
      </w:r>
      <w:bookmarkEnd w:id="2"/>
    </w:p>
    <w:p w14:paraId="473735D8" w14:textId="17A2CDB2" w:rsidR="009D19D4" w:rsidRDefault="009D19D4" w:rsidP="009D19D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1DCA" w14:paraId="6B670B0F" w14:textId="77777777" w:rsidTr="00404CC3">
        <w:tc>
          <w:tcPr>
            <w:tcW w:w="2263" w:type="dxa"/>
            <w:shd w:val="clear" w:color="auto" w:fill="E0E5F3" w:themeFill="accent4" w:themeFillTint="1A"/>
            <w:vAlign w:val="center"/>
          </w:tcPr>
          <w:p w14:paraId="15479C1C" w14:textId="77777777" w:rsidR="00931DCA" w:rsidRPr="00626A3D" w:rsidRDefault="00931DCA" w:rsidP="00C94D83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773C9D2F" w14:textId="77777777" w:rsidR="00931DCA" w:rsidRPr="00626A3D" w:rsidRDefault="00931DCA" w:rsidP="00C94D83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DOCUMENT NAME</w:t>
            </w:r>
          </w:p>
        </w:tc>
      </w:tr>
      <w:tr w:rsidR="00931DCA" w14:paraId="6BE56FFD" w14:textId="77777777" w:rsidTr="00404CC3">
        <w:tc>
          <w:tcPr>
            <w:tcW w:w="2263" w:type="dxa"/>
            <w:vAlign w:val="center"/>
          </w:tcPr>
          <w:p w14:paraId="6B20295F" w14:textId="5AF141C0" w:rsidR="00931DCA" w:rsidRPr="002A0F18" w:rsidRDefault="00931DCA" w:rsidP="00C94D83">
            <w:pPr>
              <w:spacing w:before="60" w:after="60"/>
              <w:rPr>
                <w:rStyle w:val="PlaceholderText"/>
              </w:rPr>
            </w:pPr>
          </w:p>
        </w:tc>
        <w:tc>
          <w:tcPr>
            <w:tcW w:w="6753" w:type="dxa"/>
            <w:vAlign w:val="center"/>
          </w:tcPr>
          <w:p w14:paraId="4BE00325" w14:textId="5DE5F868" w:rsidR="00931DCA" w:rsidRPr="002A0F18" w:rsidRDefault="00AF5230" w:rsidP="00C94D83">
            <w:pPr>
              <w:spacing w:before="60" w:after="60"/>
              <w:rPr>
                <w:rStyle w:val="PlaceholderText"/>
              </w:rPr>
            </w:pPr>
            <w:r w:rsidRPr="00AF5230">
              <w:rPr>
                <w:rFonts w:cstheme="minorHAnsi"/>
                <w:i/>
                <w:iCs/>
              </w:rPr>
              <w:t>&lt;ADD DOCUMENT REFERENCES AND VERSION NUMBERS AS REQUIRED&gt;</w:t>
            </w:r>
          </w:p>
        </w:tc>
      </w:tr>
      <w:tr w:rsidR="00931DCA" w14:paraId="6D3B477E" w14:textId="77777777" w:rsidTr="00404CC3">
        <w:tc>
          <w:tcPr>
            <w:tcW w:w="2263" w:type="dxa"/>
            <w:vAlign w:val="center"/>
          </w:tcPr>
          <w:p w14:paraId="5C063D09" w14:textId="77777777" w:rsidR="00931DCA" w:rsidRPr="002A0F18" w:rsidRDefault="00931DCA" w:rsidP="00C94D83">
            <w:pPr>
              <w:spacing w:before="60" w:after="60"/>
              <w:rPr>
                <w:rStyle w:val="PlaceholderText"/>
              </w:rPr>
            </w:pPr>
          </w:p>
        </w:tc>
        <w:tc>
          <w:tcPr>
            <w:tcW w:w="6753" w:type="dxa"/>
            <w:vAlign w:val="center"/>
          </w:tcPr>
          <w:p w14:paraId="7660737C" w14:textId="77777777" w:rsidR="00931DCA" w:rsidRPr="002A0F18" w:rsidRDefault="00931DCA" w:rsidP="00C94D83">
            <w:pPr>
              <w:spacing w:before="60" w:after="60"/>
              <w:rPr>
                <w:rStyle w:val="PlaceholderText"/>
              </w:rPr>
            </w:pPr>
          </w:p>
        </w:tc>
      </w:tr>
    </w:tbl>
    <w:p w14:paraId="57543F15" w14:textId="77777777" w:rsidR="0011490D" w:rsidRDefault="0011490D" w:rsidP="00A4561B">
      <w:pPr>
        <w:pStyle w:val="NoSpacing"/>
        <w:jc w:val="both"/>
      </w:pPr>
    </w:p>
    <w:p w14:paraId="1348D497" w14:textId="77777777" w:rsidR="0011490D" w:rsidRDefault="0011490D" w:rsidP="00A4561B">
      <w:pPr>
        <w:pStyle w:val="NoSpacing"/>
        <w:jc w:val="both"/>
      </w:pPr>
    </w:p>
    <w:p w14:paraId="2FC6F804" w14:textId="294E2014" w:rsidR="00CE1A60" w:rsidRDefault="00AF5230" w:rsidP="00B457BE">
      <w:pPr>
        <w:pStyle w:val="Heading1"/>
      </w:pPr>
      <w:bookmarkStart w:id="3" w:name="_Toc179292618"/>
      <w:r>
        <w:t>conventions</w:t>
      </w:r>
      <w:bookmarkEnd w:id="3"/>
    </w:p>
    <w:p w14:paraId="766ADD38" w14:textId="77777777" w:rsidR="00AF5230" w:rsidRPr="00AF5230" w:rsidRDefault="00AF5230" w:rsidP="00AF5230">
      <w:pPr>
        <w:spacing w:before="360" w:after="360"/>
        <w:rPr>
          <w:rFonts w:cstheme="minorHAnsi"/>
        </w:rPr>
      </w:pPr>
      <w:r w:rsidRPr="00AF5230">
        <w:rPr>
          <w:rFonts w:cstheme="minorHAnsi"/>
        </w:rPr>
        <w:t>The key words "</w:t>
      </w:r>
      <w:r w:rsidRPr="00AF5230">
        <w:rPr>
          <w:rFonts w:cstheme="minorHAnsi"/>
          <w:b/>
          <w:bCs/>
        </w:rPr>
        <w:t>MUST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MUST NOT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REQUIRED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SHALL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SHALL NOT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SHOULD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SHOULD</w:t>
      </w:r>
      <w:r w:rsidRPr="00AF5230">
        <w:rPr>
          <w:rFonts w:cstheme="minorHAnsi"/>
        </w:rPr>
        <w:t xml:space="preserve"> </w:t>
      </w:r>
      <w:r w:rsidRPr="00AF5230">
        <w:rPr>
          <w:rFonts w:cstheme="minorHAnsi"/>
          <w:b/>
          <w:bCs/>
        </w:rPr>
        <w:t>NOT</w:t>
      </w:r>
      <w:r w:rsidRPr="00AF5230">
        <w:rPr>
          <w:rFonts w:cstheme="minorHAnsi"/>
        </w:rPr>
        <w:t>", "</w:t>
      </w:r>
      <w:r w:rsidRPr="00AF5230">
        <w:rPr>
          <w:rFonts w:cstheme="minorHAnsi"/>
          <w:b/>
          <w:bCs/>
        </w:rPr>
        <w:t>RECOMMENDED</w:t>
      </w:r>
      <w:r w:rsidRPr="00AF5230">
        <w:rPr>
          <w:rFonts w:cstheme="minorHAnsi"/>
        </w:rPr>
        <w:t>",  "</w:t>
      </w:r>
      <w:r w:rsidRPr="00AF5230">
        <w:rPr>
          <w:rFonts w:cstheme="minorHAnsi"/>
          <w:b/>
          <w:bCs/>
        </w:rPr>
        <w:t>MAY</w:t>
      </w:r>
      <w:r w:rsidRPr="00AF5230">
        <w:rPr>
          <w:rFonts w:cstheme="minorHAnsi"/>
        </w:rPr>
        <w:t>", and "</w:t>
      </w:r>
      <w:r w:rsidRPr="00AF5230">
        <w:rPr>
          <w:rFonts w:cstheme="minorHAnsi"/>
          <w:b/>
          <w:bCs/>
        </w:rPr>
        <w:t>OPTIONAL</w:t>
      </w:r>
      <w:r w:rsidRPr="00AF5230">
        <w:rPr>
          <w:rFonts w:cstheme="minorHAnsi"/>
        </w:rPr>
        <w:t xml:space="preserve">" in this document are to be interpreted as described in </w:t>
      </w:r>
      <w:hyperlink r:id="rId16" w:history="1">
        <w:r w:rsidRPr="00AF5230">
          <w:rPr>
            <w:rStyle w:val="Hyperlink"/>
            <w:rFonts w:cstheme="minorHAnsi"/>
          </w:rPr>
          <w:t>RFC 2119</w:t>
        </w:r>
      </w:hyperlink>
      <w:r w:rsidRPr="00AF5230">
        <w:rPr>
          <w:rFonts w:cstheme="minorHAnsi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AF5230" w:rsidRPr="008E7C92" w14:paraId="1AF7EFCF" w14:textId="77777777" w:rsidTr="000203D6">
        <w:trPr>
          <w:jc w:val="center"/>
        </w:trPr>
        <w:tc>
          <w:tcPr>
            <w:tcW w:w="846" w:type="dxa"/>
            <w:shd w:val="clear" w:color="auto" w:fill="F8CA4D"/>
          </w:tcPr>
          <w:p w14:paraId="7CB5B03D" w14:textId="77777777" w:rsidR="00AF5230" w:rsidRPr="008E7C92" w:rsidRDefault="00AF5230" w:rsidP="000203D6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8E7C92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2491E093" wp14:editId="0B611BA2">
                  <wp:extent cx="360000" cy="360000"/>
                  <wp:effectExtent l="0" t="0" r="0" b="2540"/>
                  <wp:docPr id="202" name="Graphic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13720F3" w14:textId="77777777" w:rsidR="00AF5230" w:rsidRPr="008E7C92" w:rsidRDefault="00AF5230" w:rsidP="000203D6">
            <w:pPr>
              <w:spacing w:before="120" w:after="120"/>
              <w:rPr>
                <w:rFonts w:cstheme="minorHAnsi"/>
              </w:rPr>
            </w:pPr>
            <w:r w:rsidRPr="008E7C92">
              <w:rPr>
                <w:rFonts w:cstheme="minorHAnsi"/>
                <w:iCs/>
                <w:noProof/>
              </w:rPr>
              <w:t>Practical tips</w:t>
            </w:r>
          </w:p>
        </w:tc>
      </w:tr>
      <w:tr w:rsidR="00AF5230" w:rsidRPr="008E7C92" w14:paraId="4E40DAC1" w14:textId="77777777" w:rsidTr="000203D6">
        <w:tblPrEx>
          <w:shd w:val="clear" w:color="auto" w:fill="auto"/>
        </w:tblPrEx>
        <w:trPr>
          <w:jc w:val="center"/>
        </w:trPr>
        <w:tc>
          <w:tcPr>
            <w:tcW w:w="846" w:type="dxa"/>
            <w:shd w:val="clear" w:color="auto" w:fill="auto"/>
          </w:tcPr>
          <w:p w14:paraId="012B5560" w14:textId="77777777" w:rsidR="00AF5230" w:rsidRPr="008E7C92" w:rsidRDefault="00AF5230" w:rsidP="00AF5230">
            <w:pPr>
              <w:spacing w:before="120" w:after="240"/>
              <w:jc w:val="center"/>
              <w:rPr>
                <w:rFonts w:cstheme="minorHAnsi"/>
                <w:sz w:val="32"/>
                <w:szCs w:val="32"/>
              </w:rPr>
            </w:pPr>
            <w:bookmarkStart w:id="4" w:name="_Hlk93650433"/>
            <w:r w:rsidRPr="008E7C92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276DBA1E" wp14:editId="3789E771">
                  <wp:extent cx="180000" cy="180000"/>
                  <wp:effectExtent l="0" t="0" r="0" b="0"/>
                  <wp:docPr id="11" name="Graphic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auto"/>
            <w:vAlign w:val="center"/>
          </w:tcPr>
          <w:p w14:paraId="7676FFD1" w14:textId="77777777" w:rsidR="00AF5230" w:rsidRPr="008E7C92" w:rsidRDefault="00AF5230" w:rsidP="000203D6">
            <w:pPr>
              <w:spacing w:before="120" w:after="120"/>
              <w:rPr>
                <w:rFonts w:cstheme="minorHAnsi"/>
              </w:rPr>
            </w:pPr>
            <w:r w:rsidRPr="008E7C92">
              <w:rPr>
                <w:rFonts w:cstheme="minorHAnsi"/>
                <w:noProof/>
              </w:rPr>
              <w:t>Examples of good practice…</w:t>
            </w:r>
          </w:p>
        </w:tc>
      </w:tr>
      <w:tr w:rsidR="00AF5230" w:rsidRPr="008E7C92" w14:paraId="6EDAA2EC" w14:textId="77777777" w:rsidTr="000203D6">
        <w:tblPrEx>
          <w:shd w:val="clear" w:color="auto" w:fill="auto"/>
        </w:tblPrEx>
        <w:trPr>
          <w:jc w:val="center"/>
        </w:trPr>
        <w:tc>
          <w:tcPr>
            <w:tcW w:w="846" w:type="dxa"/>
            <w:shd w:val="clear" w:color="auto" w:fill="auto"/>
          </w:tcPr>
          <w:p w14:paraId="2914FDCC" w14:textId="77777777" w:rsidR="00AF5230" w:rsidRPr="008E7C92" w:rsidRDefault="00AF5230" w:rsidP="000203D6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8E7C92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4080AC06" wp14:editId="23543115">
                  <wp:extent cx="180000" cy="180000"/>
                  <wp:effectExtent l="0" t="0" r="0" b="0"/>
                  <wp:docPr id="13" name="Graphic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auto"/>
            <w:vAlign w:val="center"/>
          </w:tcPr>
          <w:p w14:paraId="2559533A" w14:textId="77777777" w:rsidR="00AF5230" w:rsidRPr="008E7C92" w:rsidRDefault="00AF5230" w:rsidP="000203D6">
            <w:pPr>
              <w:spacing w:before="120" w:after="120"/>
              <w:rPr>
                <w:rFonts w:cstheme="minorHAnsi"/>
              </w:rPr>
            </w:pPr>
            <w:r w:rsidRPr="008E7C92">
              <w:rPr>
                <w:rFonts w:cstheme="minorHAnsi"/>
              </w:rPr>
              <w:t>…and practices to avoid</w:t>
            </w:r>
          </w:p>
        </w:tc>
      </w:tr>
      <w:bookmarkEnd w:id="4"/>
    </w:tbl>
    <w:p w14:paraId="54A9232E" w14:textId="77777777" w:rsidR="00AF5230" w:rsidRPr="008E7C92" w:rsidRDefault="00AF5230" w:rsidP="00AF5230">
      <w:pPr>
        <w:pStyle w:val="normal-paragrap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F5230" w:rsidRPr="008E7C92" w14:paraId="56F8DF0D" w14:textId="77777777" w:rsidTr="000203D6">
        <w:trPr>
          <w:jc w:val="center"/>
        </w:trPr>
        <w:tc>
          <w:tcPr>
            <w:tcW w:w="846" w:type="dxa"/>
            <w:shd w:val="clear" w:color="auto" w:fill="E8EAEF"/>
          </w:tcPr>
          <w:p w14:paraId="77B787D4" w14:textId="77777777" w:rsidR="00AF5230" w:rsidRPr="008E7C92" w:rsidRDefault="00AF5230" w:rsidP="000203D6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8E7C92">
              <w:rPr>
                <w:rFonts w:cstheme="minorHAnsi"/>
                <w:noProof/>
              </w:rPr>
              <w:drawing>
                <wp:inline distT="0" distB="0" distL="0" distR="0" wp14:anchorId="6FEBB05E" wp14:editId="3FD9F9C3">
                  <wp:extent cx="424180" cy="424180"/>
                  <wp:effectExtent l="0" t="0" r="0" b="0"/>
                  <wp:docPr id="56" name="Graphic 5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6E2D457" w14:textId="77777777" w:rsidR="00AF5230" w:rsidRPr="008E7C92" w:rsidRDefault="00AF5230" w:rsidP="000203D6">
            <w:pPr>
              <w:spacing w:before="120" w:after="120" w:line="288" w:lineRule="auto"/>
              <w:rPr>
                <w:rFonts w:cstheme="minorHAnsi"/>
                <w:iCs/>
                <w:noProof/>
              </w:rPr>
            </w:pPr>
            <w:r w:rsidRPr="008E7C92">
              <w:rPr>
                <w:rFonts w:cstheme="minorHAnsi"/>
                <w:iCs/>
                <w:noProof/>
              </w:rPr>
              <w:t>Links to further guides, information and work instructions</w:t>
            </w:r>
          </w:p>
        </w:tc>
      </w:tr>
    </w:tbl>
    <w:p w14:paraId="30D76618" w14:textId="77777777" w:rsidR="0028627C" w:rsidRDefault="0028627C" w:rsidP="002A0F18">
      <w:pPr>
        <w:pStyle w:val="NoSpacing"/>
      </w:pPr>
    </w:p>
    <w:p w14:paraId="28E8EB1B" w14:textId="77777777" w:rsidR="00AF5230" w:rsidRDefault="00AF5230" w:rsidP="002A0F18">
      <w:pPr>
        <w:pStyle w:val="NoSpacing"/>
      </w:pPr>
    </w:p>
    <w:p w14:paraId="5BB4C554" w14:textId="77777777" w:rsidR="00AF5230" w:rsidRDefault="00AF5230" w:rsidP="002A0F18">
      <w:pPr>
        <w:pStyle w:val="NoSpacing"/>
      </w:pPr>
    </w:p>
    <w:p w14:paraId="2DEFD3DC" w14:textId="77777777" w:rsidR="00AF5230" w:rsidRDefault="00AF5230" w:rsidP="002A0F18">
      <w:pPr>
        <w:pStyle w:val="NoSpacing"/>
      </w:pPr>
    </w:p>
    <w:p w14:paraId="5028B937" w14:textId="77777777" w:rsidR="00AF5230" w:rsidRDefault="00AF5230" w:rsidP="002A0F18">
      <w:pPr>
        <w:pStyle w:val="NoSpacing"/>
      </w:pPr>
    </w:p>
    <w:p w14:paraId="6BAD403C" w14:textId="3A40C389" w:rsidR="00AF5230" w:rsidRDefault="00AF5230" w:rsidP="00AF5230">
      <w:pPr>
        <w:pStyle w:val="Heading1"/>
      </w:pPr>
      <w:bookmarkStart w:id="5" w:name="_Toc179292619"/>
      <w:r>
        <w:lastRenderedPageBreak/>
        <w:t>The need for Guidance</w:t>
      </w:r>
      <w:bookmarkEnd w:id="5"/>
    </w:p>
    <w:p w14:paraId="71BB51DF" w14:textId="77777777" w:rsidR="00AF5230" w:rsidRDefault="00AF5230" w:rsidP="002A0F18">
      <w:pPr>
        <w:pStyle w:val="NoSpacing"/>
      </w:pPr>
    </w:p>
    <w:p w14:paraId="1D406B49" w14:textId="62210BF2" w:rsidR="0070044D" w:rsidRPr="00AF5230" w:rsidRDefault="00AF5230" w:rsidP="00AF5230">
      <w:pPr>
        <w:spacing w:before="120" w:after="240" w:line="288" w:lineRule="auto"/>
        <w:rPr>
          <w:rFonts w:cstheme="minorHAnsi"/>
          <w:i/>
          <w:iCs/>
        </w:rPr>
      </w:pPr>
      <w:r w:rsidRPr="00AF5230">
        <w:rPr>
          <w:rFonts w:cstheme="minorHAnsi"/>
          <w:i/>
          <w:iCs/>
        </w:rPr>
        <w:t>&lt;BRIEFLY DESCRIBE WHY THE STANDARD IS REQUIRED&gt;</w:t>
      </w:r>
    </w:p>
    <w:p w14:paraId="381E0C86" w14:textId="602CAFD8" w:rsidR="00BA14F0" w:rsidRDefault="00AF5230" w:rsidP="00AF5230">
      <w:pPr>
        <w:pStyle w:val="Heading1"/>
      </w:pPr>
      <w:bookmarkStart w:id="6" w:name="_Toc179292620"/>
      <w:r>
        <w:t>Standards</w:t>
      </w:r>
      <w:bookmarkEnd w:id="6"/>
    </w:p>
    <w:p w14:paraId="2859756F" w14:textId="28BEC885" w:rsidR="00AF5230" w:rsidRDefault="00AF5230" w:rsidP="00AF5230">
      <w:pPr>
        <w:pStyle w:val="Heading2"/>
        <w:rPr>
          <w:noProof/>
          <w:lang w:eastAsia="en-GB"/>
        </w:rPr>
      </w:pPr>
      <w:bookmarkStart w:id="7" w:name="_Toc179292621"/>
      <w:r>
        <w:rPr>
          <w:noProof/>
          <w:lang w:eastAsia="en-GB"/>
        </w:rPr>
        <w:t>&lt;Use a Brief Heading to Describe the Standard(s)&gt;</w:t>
      </w:r>
      <w:bookmarkEnd w:id="7"/>
    </w:p>
    <w:p w14:paraId="73619B1B" w14:textId="77777777" w:rsidR="00AF5230" w:rsidRDefault="00AF5230" w:rsidP="00AF5230">
      <w:pPr>
        <w:spacing w:before="240" w:after="240" w:line="288" w:lineRule="auto"/>
        <w:rPr>
          <w:rFonts w:cstheme="minorHAnsi"/>
          <w:i/>
          <w:iCs/>
          <w:noProof/>
          <w:lang w:eastAsia="en-GB"/>
        </w:rPr>
      </w:pPr>
      <w:r w:rsidRPr="00AF5230">
        <w:rPr>
          <w:rFonts w:cstheme="minorHAnsi"/>
          <w:i/>
          <w:iCs/>
          <w:noProof/>
          <w:lang w:eastAsia="en-GB"/>
        </w:rPr>
        <w:t>&lt;DESCRIBE THE STANDARD&gt;</w:t>
      </w:r>
    </w:p>
    <w:p w14:paraId="2B75C5A9" w14:textId="08D85986" w:rsidR="00AF5230" w:rsidRDefault="00AF5230" w:rsidP="00AF5230">
      <w:pPr>
        <w:pStyle w:val="Heading3"/>
      </w:pPr>
      <w:r>
        <w:t>&lt;Add Subheading(s) if Necessary&gt;</w:t>
      </w:r>
    </w:p>
    <w:p w14:paraId="1F502ACA" w14:textId="21290EAB" w:rsidR="00AF5230" w:rsidRPr="00AF5230" w:rsidRDefault="00AF5230" w:rsidP="00AF5230">
      <w:pPr>
        <w:spacing w:before="120" w:after="240" w:line="288" w:lineRule="auto"/>
        <w:rPr>
          <w:rFonts w:cstheme="minorHAnsi"/>
          <w:i/>
          <w:iCs/>
          <w:noProof/>
          <w:lang w:eastAsia="en-GB"/>
        </w:rPr>
      </w:pPr>
      <w:r w:rsidRPr="00AF5230">
        <w:rPr>
          <w:rFonts w:cstheme="minorHAnsi"/>
          <w:i/>
          <w:iCs/>
          <w:noProof/>
          <w:lang w:eastAsia="en-GB"/>
        </w:rPr>
        <w:t>&lt;ADD ANY ADDITIONAL TEXT AS NECESSARY&gt;</w:t>
      </w:r>
    </w:p>
    <w:p w14:paraId="5AA5DEEB" w14:textId="77777777" w:rsidR="00AF5230" w:rsidRPr="00AF5230" w:rsidRDefault="00AF5230" w:rsidP="00AF5230">
      <w:pPr>
        <w:spacing w:before="240" w:after="240"/>
        <w:textAlignment w:val="baseline"/>
        <w:rPr>
          <w:rFonts w:cstheme="minorHAnsi"/>
          <w:b/>
          <w:sz w:val="16"/>
          <w:szCs w:val="16"/>
        </w:rPr>
      </w:pPr>
      <w:r w:rsidRPr="00AF5230">
        <w:rPr>
          <w:rFonts w:cstheme="minorHAnsi"/>
          <w:i/>
          <w:iCs/>
        </w:rPr>
        <w:t>&lt;USE THE TABLE BELOW TO PROVIDE ANY RELEVANT EXAMPLE</w:t>
      </w:r>
      <w:r w:rsidRPr="00AF5230">
        <w:rPr>
          <w:rFonts w:cstheme="minorHAnsi"/>
        </w:rPr>
        <w:t>S&gt;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AF5230" w:rsidRPr="00AF5230" w14:paraId="27F97D43" w14:textId="77777777" w:rsidTr="000203D6">
        <w:trPr>
          <w:jc w:val="center"/>
        </w:trPr>
        <w:tc>
          <w:tcPr>
            <w:tcW w:w="846" w:type="dxa"/>
            <w:tcBorders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865C021" w14:textId="77777777" w:rsidR="00AF5230" w:rsidRPr="00AF5230" w:rsidRDefault="00AF5230" w:rsidP="000203D6">
            <w:pPr>
              <w:spacing w:before="120" w:after="120"/>
              <w:jc w:val="center"/>
              <w:rPr>
                <w:rFonts w:cstheme="minorHAnsi"/>
                <w:sz w:val="16"/>
                <w:szCs w:val="16"/>
              </w:rPr>
            </w:pPr>
            <w:r w:rsidRPr="00AF5230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2C5BA628" wp14:editId="530221E0">
                  <wp:extent cx="180000" cy="180000"/>
                  <wp:effectExtent l="0" t="0" r="0" b="0"/>
                  <wp:docPr id="2" name="Graphic 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628874E6" w14:textId="77777777" w:rsidR="00AF5230" w:rsidRPr="00AF5230" w:rsidRDefault="00AF5230" w:rsidP="000203D6">
            <w:pPr>
              <w:spacing w:before="120" w:after="120"/>
              <w:rPr>
                <w:rFonts w:cstheme="minorHAnsi"/>
                <w:i/>
                <w:iCs/>
                <w:sz w:val="16"/>
                <w:szCs w:val="16"/>
              </w:rPr>
            </w:pPr>
          </w:p>
        </w:tc>
      </w:tr>
      <w:tr w:rsidR="00AF5230" w:rsidRPr="00AF5230" w14:paraId="5A4F53DD" w14:textId="77777777" w:rsidTr="000203D6">
        <w:trPr>
          <w:trHeight w:val="70"/>
          <w:jc w:val="center"/>
        </w:trPr>
        <w:tc>
          <w:tcPr>
            <w:tcW w:w="846" w:type="dxa"/>
            <w:tcBorders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94747C9" w14:textId="77777777" w:rsidR="00AF5230" w:rsidRPr="00AF5230" w:rsidRDefault="00AF5230" w:rsidP="000203D6">
            <w:pPr>
              <w:spacing w:before="120" w:after="120"/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AF5230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13DA63F2" wp14:editId="3C38FF06">
                  <wp:extent cx="180000" cy="180000"/>
                  <wp:effectExtent l="0" t="0" r="0" b="0"/>
                  <wp:docPr id="16" name="Graphic 1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E99B8B2" w14:textId="77777777" w:rsidR="00AF5230" w:rsidRPr="00AF5230" w:rsidRDefault="00AF5230" w:rsidP="000203D6">
            <w:pPr>
              <w:spacing w:before="120" w:after="120"/>
              <w:rPr>
                <w:rFonts w:cstheme="minorHAnsi"/>
                <w:sz w:val="16"/>
                <w:szCs w:val="16"/>
              </w:rPr>
            </w:pPr>
          </w:p>
        </w:tc>
      </w:tr>
    </w:tbl>
    <w:p w14:paraId="30511EE7" w14:textId="77777777" w:rsidR="00AF5230" w:rsidRDefault="00AF5230" w:rsidP="00AF5230">
      <w:pPr>
        <w:textAlignment w:val="baseline"/>
        <w:rPr>
          <w:rFonts w:cstheme="minorHAnsi"/>
          <w:b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AF5230" w:rsidRPr="008E7C92" w14:paraId="458EE69E" w14:textId="77777777" w:rsidTr="000203D6">
        <w:trPr>
          <w:jc w:val="center"/>
        </w:trPr>
        <w:tc>
          <w:tcPr>
            <w:tcW w:w="846" w:type="dxa"/>
            <w:shd w:val="clear" w:color="auto" w:fill="F8CA4D"/>
          </w:tcPr>
          <w:p w14:paraId="331B40B0" w14:textId="77777777" w:rsidR="00AF5230" w:rsidRPr="008E7C92" w:rsidRDefault="00AF5230" w:rsidP="000203D6">
            <w:pPr>
              <w:spacing w:before="120" w:after="120"/>
              <w:jc w:val="center"/>
              <w:rPr>
                <w:rFonts w:cstheme="minorHAnsi"/>
                <w:sz w:val="32"/>
                <w:szCs w:val="32"/>
              </w:rPr>
            </w:pPr>
            <w:r w:rsidRPr="008E7C92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719C6749" wp14:editId="1833611F">
                  <wp:extent cx="360000" cy="360000"/>
                  <wp:effectExtent l="0" t="0" r="0" b="2540"/>
                  <wp:docPr id="21" name="Graphic 21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378D5F54" w14:textId="77777777" w:rsidR="00AF5230" w:rsidRPr="00061E47" w:rsidRDefault="00AF5230" w:rsidP="000203D6">
            <w:pPr>
              <w:spacing w:before="120" w:after="120" w:line="288" w:lineRule="auto"/>
              <w:rPr>
                <w:rFonts w:cstheme="minorHAnsi"/>
                <w:i/>
                <w:iCs/>
              </w:rPr>
            </w:pPr>
            <w:r w:rsidRPr="00061E47">
              <w:rPr>
                <w:rFonts w:cstheme="minorHAnsi"/>
                <w:i/>
                <w:iCs/>
              </w:rPr>
              <w:t xml:space="preserve">&lt;ADD ANY PRACTICAL TIPS </w:t>
            </w:r>
            <w:r>
              <w:rPr>
                <w:rFonts w:cstheme="minorHAnsi"/>
                <w:i/>
                <w:iCs/>
              </w:rPr>
              <w:t>YOU FEEL ARE PERTINENT</w:t>
            </w:r>
            <w:r w:rsidRPr="00061E47">
              <w:rPr>
                <w:rFonts w:cstheme="minorHAnsi"/>
                <w:i/>
                <w:iCs/>
              </w:rPr>
              <w:t>&gt;</w:t>
            </w:r>
          </w:p>
        </w:tc>
      </w:tr>
    </w:tbl>
    <w:p w14:paraId="163211B8" w14:textId="77777777" w:rsidR="00AF5230" w:rsidRPr="008E7C92" w:rsidRDefault="00AF5230" w:rsidP="00AF5230">
      <w:pPr>
        <w:textAlignment w:val="baseline"/>
        <w:rPr>
          <w:rFonts w:cstheme="minorHAnsi"/>
          <w:b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F5230" w:rsidRPr="008E7C92" w14:paraId="28039443" w14:textId="77777777" w:rsidTr="000203D6">
        <w:trPr>
          <w:jc w:val="center"/>
        </w:trPr>
        <w:tc>
          <w:tcPr>
            <w:tcW w:w="884" w:type="dxa"/>
            <w:shd w:val="clear" w:color="auto" w:fill="E8EAEF"/>
          </w:tcPr>
          <w:p w14:paraId="19DE7CEA" w14:textId="77777777" w:rsidR="00AF5230" w:rsidRPr="008E7C92" w:rsidRDefault="00AF5230" w:rsidP="000203D6">
            <w:pPr>
              <w:spacing w:before="120" w:after="120"/>
              <w:jc w:val="center"/>
              <w:rPr>
                <w:rFonts w:cstheme="minorHAnsi"/>
              </w:rPr>
            </w:pPr>
            <w:r w:rsidRPr="008E7C92">
              <w:rPr>
                <w:rFonts w:cstheme="minorHAnsi"/>
                <w:noProof/>
              </w:rPr>
              <w:drawing>
                <wp:inline distT="0" distB="0" distL="0" distR="0" wp14:anchorId="062190A5" wp14:editId="50B6CE20">
                  <wp:extent cx="424180" cy="424180"/>
                  <wp:effectExtent l="0" t="0" r="0" b="0"/>
                  <wp:docPr id="22" name="Graphic 2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76AD1E9" w14:textId="77777777" w:rsidR="00AF5230" w:rsidRPr="00061E47" w:rsidRDefault="00AF5230" w:rsidP="000203D6">
            <w:pPr>
              <w:spacing w:before="120" w:after="120"/>
              <w:rPr>
                <w:rFonts w:cstheme="minorHAnsi"/>
                <w:i/>
                <w:iCs/>
                <w:noProof/>
              </w:rPr>
            </w:pPr>
            <w:r w:rsidRPr="00061E47">
              <w:rPr>
                <w:rFonts w:cstheme="minorHAnsi"/>
                <w:i/>
                <w:iCs/>
              </w:rPr>
              <w:t>&lt;ADD LINKS TO FURTHER INFROMATION AS REQUIRED. IF ADDING LINKS TO MICROSOFT DOCS, BE MINDFUL TO USE THE GB VERSION WHERE POSSIBLE.&gt;</w:t>
            </w:r>
          </w:p>
        </w:tc>
      </w:tr>
    </w:tbl>
    <w:p w14:paraId="073EA1F8" w14:textId="77777777" w:rsidR="00AF5230" w:rsidRDefault="00AF5230" w:rsidP="00BA14F0">
      <w:pPr>
        <w:pStyle w:val="NoSpacing"/>
      </w:pPr>
    </w:p>
    <w:p w14:paraId="1EF7C48F" w14:textId="2894B030" w:rsidR="00AF5230" w:rsidRDefault="00AF5230" w:rsidP="00AF5230">
      <w:pPr>
        <w:pStyle w:val="Heading1"/>
      </w:pPr>
      <w:bookmarkStart w:id="8" w:name="_Toc179292622"/>
      <w:r>
        <w:t>Exceptions Prove the Rule</w:t>
      </w:r>
      <w:bookmarkEnd w:id="8"/>
    </w:p>
    <w:p w14:paraId="6EEED328" w14:textId="77777777" w:rsidR="00AF5230" w:rsidRPr="00AF5230" w:rsidRDefault="00AF5230" w:rsidP="00AF5230">
      <w:pPr>
        <w:spacing w:before="240" w:after="240" w:line="288" w:lineRule="auto"/>
        <w:jc w:val="both"/>
        <w:rPr>
          <w:rFonts w:cstheme="minorHAnsi"/>
        </w:rPr>
      </w:pPr>
      <w:r w:rsidRPr="00AF5230">
        <w:rPr>
          <w:rFonts w:cstheme="minorHAnsi"/>
        </w:rPr>
        <w:t xml:space="preserve">As with most standards, there are occasions when it’s unwise to follow “hard and fast” rules. </w:t>
      </w:r>
    </w:p>
    <w:p w14:paraId="5B27A3EF" w14:textId="598E0B57" w:rsidR="00AF5230" w:rsidRPr="00AF5230" w:rsidRDefault="00AF5230" w:rsidP="00AF5230">
      <w:pPr>
        <w:spacing w:before="120" w:after="120" w:line="288" w:lineRule="auto"/>
        <w:jc w:val="both"/>
        <w:rPr>
          <w:rFonts w:cstheme="minorHAnsi"/>
        </w:rPr>
      </w:pPr>
      <w:r w:rsidRPr="00AF5230">
        <w:rPr>
          <w:rFonts w:cstheme="minorHAnsi"/>
        </w:rPr>
        <w:t xml:space="preserve">Principal and Lead software developers have discretion to do so but this should be the exception rather than </w:t>
      </w:r>
      <w:r>
        <w:rPr>
          <w:rFonts w:cstheme="minorHAnsi"/>
        </w:rPr>
        <w:t>t</w:t>
      </w:r>
      <w:r w:rsidRPr="00AF5230">
        <w:rPr>
          <w:rFonts w:cstheme="minorHAnsi"/>
        </w:rPr>
        <w:t>he rule.</w:t>
      </w:r>
    </w:p>
    <w:p w14:paraId="5CFA566E" w14:textId="77777777" w:rsidR="00AF5230" w:rsidRDefault="00AF5230" w:rsidP="00BA14F0">
      <w:pPr>
        <w:pStyle w:val="NoSpacing"/>
        <w:sectPr w:rsidR="00AF5230" w:rsidSect="00C96B20">
          <w:headerReference w:type="default" r:id="rId25"/>
          <w:footerReference w:type="default" r:id="rId26"/>
          <w:headerReference w:type="first" r:id="rId27"/>
          <w:footerReference w:type="first" r:id="rId28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6DF3446B" w14:textId="77777777" w:rsidR="00AF5230" w:rsidRDefault="00AF5230" w:rsidP="00BA14F0">
      <w:pPr>
        <w:pStyle w:val="NoSpacing"/>
      </w:pPr>
    </w:p>
    <w:p w14:paraId="03D4A955" w14:textId="52D99A07" w:rsidR="0070044D" w:rsidRPr="00BA14F0" w:rsidRDefault="00AF5230" w:rsidP="0070044D">
      <w:pPr>
        <w:pStyle w:val="Heading1"/>
      </w:pPr>
      <w:bookmarkStart w:id="9" w:name="_Toc179292623"/>
      <w:r>
        <w:t>good practice che</w:t>
      </w:r>
      <w:r w:rsidR="00B7755C">
        <w:t>c</w:t>
      </w:r>
      <w:r>
        <w:t>klists</w:t>
      </w:r>
      <w:bookmarkEnd w:id="9"/>
    </w:p>
    <w:p w14:paraId="024DF665" w14:textId="77777777" w:rsidR="00AF5230" w:rsidRPr="00AF5230" w:rsidRDefault="00AF5230" w:rsidP="00AF5230">
      <w:pPr>
        <w:spacing w:before="120" w:after="120" w:line="288" w:lineRule="auto"/>
        <w:rPr>
          <w:rFonts w:cstheme="minorHAnsi"/>
          <w:i/>
          <w:iCs/>
        </w:rPr>
      </w:pPr>
      <w:r w:rsidRPr="00AF5230">
        <w:rPr>
          <w:rFonts w:cstheme="minorHAnsi"/>
          <w:i/>
          <w:iCs/>
        </w:rPr>
        <w:t>&lt;ADD TEXT AS NECESSARY&gt;</w:t>
      </w:r>
    </w:p>
    <w:p w14:paraId="3CB6371D" w14:textId="77777777" w:rsidR="00E15936" w:rsidRDefault="00E15936" w:rsidP="00CE1A60">
      <w:pPr>
        <w:pStyle w:val="NoSpacing"/>
      </w:pPr>
    </w:p>
    <w:p w14:paraId="05E5F88A" w14:textId="638D4B23" w:rsidR="00AF5230" w:rsidRDefault="00AF5230" w:rsidP="00AF5230">
      <w:pPr>
        <w:pStyle w:val="Heading2"/>
      </w:pPr>
      <w:bookmarkStart w:id="10" w:name="_Toc179292624"/>
      <w:r>
        <w:t>&lt;Use a Brief Header to Describe the checklist&gt;</w:t>
      </w:r>
      <w:bookmarkEnd w:id="10"/>
    </w:p>
    <w:p w14:paraId="415135E4" w14:textId="77777777" w:rsidR="00AF5230" w:rsidRDefault="00AF5230" w:rsidP="00CE1A6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237"/>
        <w:gridCol w:w="709"/>
        <w:gridCol w:w="3119"/>
        <w:gridCol w:w="2754"/>
      </w:tblGrid>
      <w:tr w:rsidR="00AF5230" w14:paraId="1500EA13" w14:textId="38FCAE62" w:rsidTr="00AF5230">
        <w:tc>
          <w:tcPr>
            <w:tcW w:w="8075" w:type="dxa"/>
            <w:gridSpan w:val="3"/>
            <w:shd w:val="clear" w:color="auto" w:fill="E0E5F3" w:themeFill="accent4" w:themeFillTint="1A"/>
            <w:vAlign w:val="center"/>
          </w:tcPr>
          <w:p w14:paraId="45C37127" w14:textId="0D7289A3" w:rsidR="00AF5230" w:rsidRPr="00626A3D" w:rsidRDefault="00AF5230" w:rsidP="00AF5230">
            <w:pPr>
              <w:spacing w:before="60" w:after="60"/>
              <w:jc w:val="center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>
              <w:rPr>
                <w:rStyle w:val="PlaceholderText"/>
                <w:rFonts w:asciiTheme="majorHAnsi" w:hAnsiTheme="majorHAnsi" w:cstheme="majorHAnsi"/>
                <w:color w:val="325083"/>
              </w:rPr>
              <w:t>Item</w:t>
            </w:r>
          </w:p>
        </w:tc>
        <w:tc>
          <w:tcPr>
            <w:tcW w:w="3119" w:type="dxa"/>
            <w:shd w:val="clear" w:color="auto" w:fill="E0E5F3" w:themeFill="accent4" w:themeFillTint="1A"/>
            <w:vAlign w:val="center"/>
          </w:tcPr>
          <w:p w14:paraId="75D8B0BB" w14:textId="73C2A4A4" w:rsidR="00AF5230" w:rsidRPr="00626A3D" w:rsidRDefault="00AF5230" w:rsidP="00AF5230">
            <w:pPr>
              <w:spacing w:before="60" w:after="60"/>
              <w:jc w:val="center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>
              <w:rPr>
                <w:rStyle w:val="PlaceholderText"/>
                <w:rFonts w:asciiTheme="majorHAnsi" w:hAnsiTheme="majorHAnsi" w:cstheme="majorHAnsi"/>
                <w:color w:val="325083"/>
              </w:rPr>
              <w:t>Guide or Standard</w:t>
            </w:r>
          </w:p>
        </w:tc>
        <w:tc>
          <w:tcPr>
            <w:tcW w:w="2754" w:type="dxa"/>
            <w:shd w:val="clear" w:color="auto" w:fill="E0E5F3" w:themeFill="accent4" w:themeFillTint="1A"/>
          </w:tcPr>
          <w:p w14:paraId="50BAA973" w14:textId="18F7C163" w:rsidR="00AF5230" w:rsidRDefault="00AF5230" w:rsidP="00AF5230">
            <w:pPr>
              <w:spacing w:before="60" w:after="60"/>
              <w:jc w:val="center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>
              <w:rPr>
                <w:rStyle w:val="PlaceholderText"/>
                <w:rFonts w:asciiTheme="majorHAnsi" w:hAnsiTheme="majorHAnsi" w:cstheme="majorHAnsi"/>
                <w:color w:val="325083"/>
              </w:rPr>
              <w:t>Exceptions</w:t>
            </w:r>
          </w:p>
        </w:tc>
      </w:tr>
      <w:tr w:rsidR="002320E2" w14:paraId="4BE4C56B" w14:textId="240379A5" w:rsidTr="008928E8">
        <w:tc>
          <w:tcPr>
            <w:tcW w:w="1129" w:type="dxa"/>
            <w:vAlign w:val="center"/>
          </w:tcPr>
          <w:p w14:paraId="49B1A3BD" w14:textId="24F6B414" w:rsidR="002320E2" w:rsidRPr="002A0F18" w:rsidRDefault="002320E2" w:rsidP="002320E2">
            <w:pPr>
              <w:spacing w:before="60" w:after="60"/>
              <w:jc w:val="center"/>
              <w:rPr>
                <w:rStyle w:val="PlaceholderText"/>
              </w:rPr>
            </w:pPr>
            <w:r>
              <w:rPr>
                <w:rStyle w:val="PlaceholderText"/>
              </w:rPr>
              <w:t>1</w:t>
            </w:r>
          </w:p>
        </w:tc>
        <w:tc>
          <w:tcPr>
            <w:tcW w:w="6237" w:type="dxa"/>
            <w:vAlign w:val="center"/>
          </w:tcPr>
          <w:p w14:paraId="08EB204D" w14:textId="77777777" w:rsidR="002320E2" w:rsidRPr="00AF5230" w:rsidRDefault="002320E2" w:rsidP="002320E2">
            <w:pPr>
              <w:spacing w:before="60" w:after="60"/>
              <w:rPr>
                <w:rStyle w:val="PlaceholderText"/>
              </w:rPr>
            </w:pPr>
            <w:r w:rsidRPr="00AF5230">
              <w:rPr>
                <w:rFonts w:cstheme="minorHAnsi"/>
                <w:i/>
                <w:iCs/>
              </w:rPr>
              <w:t>&lt;ADD AS MANY CHECKLIST ITEMS AS NEEDED. WRITE THESE IN THE AFFIRMATIVE, RATHER THAN POSING THEM AS A QUESTION&gt;</w:t>
            </w:r>
          </w:p>
        </w:tc>
        <w:sdt>
          <w:sdtPr>
            <w:rPr>
              <w:rFonts w:cstheme="minorHAnsi"/>
              <w:sz w:val="18"/>
              <w:szCs w:val="18"/>
            </w:rPr>
            <w:id w:val="122402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5F20A35B" w14:textId="11FFF120" w:rsidR="002320E2" w:rsidRPr="00AF5230" w:rsidRDefault="002320E2" w:rsidP="002320E2">
                <w:pPr>
                  <w:spacing w:before="60" w:after="60"/>
                  <w:rPr>
                    <w:rStyle w:val="PlaceholderText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0227CCB4" w14:textId="5EF9F4D8" w:rsidR="002320E2" w:rsidRPr="002320E2" w:rsidRDefault="002320E2" w:rsidP="002320E2">
            <w:pPr>
              <w:spacing w:before="60" w:after="60"/>
              <w:jc w:val="center"/>
              <w:rPr>
                <w:rStyle w:val="PlaceholderText"/>
              </w:rPr>
            </w:pPr>
            <w:r w:rsidRPr="002320E2">
              <w:rPr>
                <w:rFonts w:cstheme="minorHAnsi"/>
                <w:color w:val="383838"/>
              </w:rPr>
              <w:t>&lt;ADD A HYPERLINK TO THE STANDARD(S) YOU DESCRIBE IN SECTION 7)</w:t>
            </w:r>
          </w:p>
        </w:tc>
        <w:tc>
          <w:tcPr>
            <w:tcW w:w="2754" w:type="dxa"/>
            <w:vAlign w:val="center"/>
          </w:tcPr>
          <w:p w14:paraId="345E72C1" w14:textId="0DA15C15" w:rsidR="002320E2" w:rsidRPr="002320E2" w:rsidRDefault="002320E2" w:rsidP="002320E2">
            <w:pPr>
              <w:spacing w:before="60" w:after="60"/>
              <w:jc w:val="center"/>
              <w:rPr>
                <w:rStyle w:val="PlaceholderText"/>
              </w:rPr>
            </w:pPr>
            <w:r w:rsidRPr="002320E2">
              <w:rPr>
                <w:rFonts w:cstheme="minorHAnsi"/>
                <w:i/>
                <w:iCs/>
              </w:rPr>
              <w:t>&lt;ADD AS NEEDED&gt;</w:t>
            </w:r>
          </w:p>
        </w:tc>
      </w:tr>
    </w:tbl>
    <w:p w14:paraId="5BE4EC42" w14:textId="77777777" w:rsidR="00AF5230" w:rsidRDefault="00AF5230" w:rsidP="00CE1A60">
      <w:pPr>
        <w:pStyle w:val="NoSpacing"/>
      </w:pPr>
    </w:p>
    <w:p w14:paraId="0FDD93F2" w14:textId="77777777" w:rsidR="00AF5230" w:rsidRDefault="00AF5230" w:rsidP="00CE1A60">
      <w:pPr>
        <w:pStyle w:val="NoSpacing"/>
      </w:pPr>
    </w:p>
    <w:p w14:paraId="78C6EBB8" w14:textId="77777777" w:rsidR="00AF5230" w:rsidRDefault="00AF5230" w:rsidP="00CE1A60">
      <w:pPr>
        <w:pStyle w:val="NoSpacing"/>
      </w:pPr>
    </w:p>
    <w:p w14:paraId="15B8AA25" w14:textId="77777777" w:rsidR="00A719E0" w:rsidRDefault="00A719E0" w:rsidP="00CE1A60">
      <w:pPr>
        <w:pStyle w:val="NoSpacing"/>
      </w:pPr>
    </w:p>
    <w:p w14:paraId="76A41B23" w14:textId="77777777" w:rsidR="00682523" w:rsidRDefault="00682523" w:rsidP="00CE1A60">
      <w:pPr>
        <w:pStyle w:val="NoSpacing"/>
      </w:pPr>
    </w:p>
    <w:p w14:paraId="64372435" w14:textId="77777777" w:rsidR="00911488" w:rsidRPr="00911488" w:rsidRDefault="00911488" w:rsidP="00911488"/>
    <w:sectPr w:rsidR="00911488" w:rsidRPr="00911488" w:rsidSect="00C96B20">
      <w:pgSz w:w="16838" w:h="11906" w:orient="landscape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15854E" w14:textId="77777777" w:rsidR="005C1630" w:rsidRDefault="005C1630" w:rsidP="004451A1">
      <w:pPr>
        <w:spacing w:after="0" w:line="240" w:lineRule="auto"/>
      </w:pPr>
      <w:r>
        <w:separator/>
      </w:r>
    </w:p>
  </w:endnote>
  <w:endnote w:type="continuationSeparator" w:id="0">
    <w:p w14:paraId="3C7490E2" w14:textId="77777777" w:rsidR="005C1630" w:rsidRDefault="005C1630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1878607484" name="Picture 1878607484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1878607484" name="Picture 1878607484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36245"/>
              <wp:effectExtent l="0" t="0" r="0" b="1905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36245"/>
                        <a:chOff x="0" y="0"/>
                        <a:chExt cx="6172200" cy="4362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170720833" name="Picture 170720833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4.35pt;z-index:251665408;mso-position-horizontal:right;mso-position-horizontal-relative:page;mso-position-vertical:center;mso-position-vertical-relative:bottom-margin-area" coordsize="61722,4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170720833" name="Picture 170720833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097A0" w14:textId="77777777" w:rsidR="005C1630" w:rsidRDefault="005C1630" w:rsidP="004451A1">
      <w:pPr>
        <w:spacing w:after="0" w:line="240" w:lineRule="auto"/>
      </w:pPr>
      <w:r>
        <w:separator/>
      </w:r>
    </w:p>
  </w:footnote>
  <w:footnote w:type="continuationSeparator" w:id="0">
    <w:p w14:paraId="7E04B138" w14:textId="77777777" w:rsidR="005C1630" w:rsidRDefault="005C1630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1" name="Picture 1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60A7F" w14:textId="7107D145" w:rsidR="004451A1" w:rsidRDefault="005D5CC5" w:rsidP="005D5CC5">
    <w:pPr>
      <w:pStyle w:val="Header"/>
      <w:ind w:left="-1418"/>
    </w:pPr>
    <w:r w:rsidRPr="007B42DE">
      <w:rPr>
        <w:noProof/>
      </w:rPr>
      <w:drawing>
        <wp:inline distT="0" distB="0" distL="0" distR="0" wp14:anchorId="53F43090" wp14:editId="55D469E8">
          <wp:extent cx="7415132" cy="695325"/>
          <wp:effectExtent l="0" t="0" r="0" b="0"/>
          <wp:docPr id="298115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11562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3598" cy="6961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E8C4C63"/>
    <w:multiLevelType w:val="hybridMultilevel"/>
    <w:tmpl w:val="4A12E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33711"/>
    <w:multiLevelType w:val="hybridMultilevel"/>
    <w:tmpl w:val="87AA1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46F7A36"/>
    <w:multiLevelType w:val="hybridMultilevel"/>
    <w:tmpl w:val="54DE3708"/>
    <w:lvl w:ilvl="0" w:tplc="AAEA51C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349A7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8DEE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CAEB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1056E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5EEE5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A2C09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2C97D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C7DC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5877ED"/>
    <w:multiLevelType w:val="hybridMultilevel"/>
    <w:tmpl w:val="12DCFF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D37C9B"/>
    <w:multiLevelType w:val="hybridMultilevel"/>
    <w:tmpl w:val="1C8203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47BFE"/>
    <w:multiLevelType w:val="hybridMultilevel"/>
    <w:tmpl w:val="0F0480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CA36CF"/>
    <w:multiLevelType w:val="hybridMultilevel"/>
    <w:tmpl w:val="E0387D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CB2B8B"/>
    <w:multiLevelType w:val="hybridMultilevel"/>
    <w:tmpl w:val="A7701554"/>
    <w:lvl w:ilvl="0" w:tplc="44BAF9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F3CB5"/>
    <w:multiLevelType w:val="hybridMultilevel"/>
    <w:tmpl w:val="53741B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686C3E"/>
    <w:multiLevelType w:val="hybridMultilevel"/>
    <w:tmpl w:val="BA76E3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5E4AAB"/>
    <w:multiLevelType w:val="hybridMultilevel"/>
    <w:tmpl w:val="7D965C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A439A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7132E1"/>
    <w:multiLevelType w:val="hybridMultilevel"/>
    <w:tmpl w:val="55C01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F27DD"/>
    <w:multiLevelType w:val="hybridMultilevel"/>
    <w:tmpl w:val="E19A8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62477"/>
    <w:multiLevelType w:val="hybridMultilevel"/>
    <w:tmpl w:val="505A1B40"/>
    <w:lvl w:ilvl="0" w:tplc="DBCCA15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229D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5E06C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BC938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2C358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EC4B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299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341C0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885AA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F81B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047493"/>
    <w:multiLevelType w:val="multilevel"/>
    <w:tmpl w:val="0CBE3F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5F0D77"/>
    <w:multiLevelType w:val="multilevel"/>
    <w:tmpl w:val="2F1E15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2" w15:restartNumberingAfterBreak="0">
    <w:nsid w:val="65734199"/>
    <w:multiLevelType w:val="hybridMultilevel"/>
    <w:tmpl w:val="87C890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520D8E"/>
    <w:multiLevelType w:val="hybridMultilevel"/>
    <w:tmpl w:val="788CF0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9133F3F"/>
    <w:multiLevelType w:val="hybridMultilevel"/>
    <w:tmpl w:val="D8A82B88"/>
    <w:lvl w:ilvl="0" w:tplc="00EE2908">
      <w:start w:val="1"/>
      <w:numFmt w:val="decimal"/>
      <w:lvlText w:val="%1.1"/>
      <w:lvlJc w:val="left"/>
      <w:pPr>
        <w:ind w:left="10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6D9D7A82"/>
    <w:multiLevelType w:val="hybridMultilevel"/>
    <w:tmpl w:val="3752C1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0E6981"/>
    <w:multiLevelType w:val="hybridMultilevel"/>
    <w:tmpl w:val="7B10B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B0E5B"/>
    <w:multiLevelType w:val="hybridMultilevel"/>
    <w:tmpl w:val="BD90C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8576E"/>
    <w:multiLevelType w:val="multilevel"/>
    <w:tmpl w:val="7728D4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828858288">
    <w:abstractNumId w:val="28"/>
  </w:num>
  <w:num w:numId="2" w16cid:durableId="1639913346">
    <w:abstractNumId w:val="30"/>
  </w:num>
  <w:num w:numId="3" w16cid:durableId="1669747078">
    <w:abstractNumId w:val="11"/>
  </w:num>
  <w:num w:numId="4" w16cid:durableId="1562867726">
    <w:abstractNumId w:val="0"/>
  </w:num>
  <w:num w:numId="5" w16cid:durableId="1601138043">
    <w:abstractNumId w:val="0"/>
  </w:num>
  <w:num w:numId="6" w16cid:durableId="140390531">
    <w:abstractNumId w:val="11"/>
  </w:num>
  <w:num w:numId="7" w16cid:durableId="2090730647">
    <w:abstractNumId w:val="11"/>
  </w:num>
  <w:num w:numId="8" w16cid:durableId="1291860836">
    <w:abstractNumId w:val="11"/>
    <w:lvlOverride w:ilvl="0">
      <w:startOverride w:val="1"/>
    </w:lvlOverride>
  </w:num>
  <w:num w:numId="9" w16cid:durableId="1569267812">
    <w:abstractNumId w:val="20"/>
  </w:num>
  <w:num w:numId="10" w16cid:durableId="213273246">
    <w:abstractNumId w:val="15"/>
  </w:num>
  <w:num w:numId="11" w16cid:durableId="792864839">
    <w:abstractNumId w:val="19"/>
  </w:num>
  <w:num w:numId="12" w16cid:durableId="477040934">
    <w:abstractNumId w:val="4"/>
  </w:num>
  <w:num w:numId="13" w16cid:durableId="187182035">
    <w:abstractNumId w:val="25"/>
  </w:num>
  <w:num w:numId="14" w16cid:durableId="2085949266">
    <w:abstractNumId w:val="3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0780833">
    <w:abstractNumId w:val="21"/>
  </w:num>
  <w:num w:numId="16" w16cid:durableId="1714500181">
    <w:abstractNumId w:val="3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1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17" w16cid:durableId="223033143">
    <w:abstractNumId w:val="24"/>
  </w:num>
  <w:num w:numId="18" w16cid:durableId="2030712152">
    <w:abstractNumId w:val="5"/>
  </w:num>
  <w:num w:numId="19" w16cid:durableId="1664774057">
    <w:abstractNumId w:val="1"/>
  </w:num>
  <w:num w:numId="20" w16cid:durableId="942347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8559043">
    <w:abstractNumId w:val="17"/>
  </w:num>
  <w:num w:numId="22" w16cid:durableId="1578006541">
    <w:abstractNumId w:val="16"/>
  </w:num>
  <w:num w:numId="23" w16cid:durableId="1618102792">
    <w:abstractNumId w:val="24"/>
  </w:num>
  <w:num w:numId="24" w16cid:durableId="606158537">
    <w:abstractNumId w:val="18"/>
  </w:num>
  <w:num w:numId="25" w16cid:durableId="1586303909">
    <w:abstractNumId w:val="6"/>
  </w:num>
  <w:num w:numId="26" w16cid:durableId="519006490">
    <w:abstractNumId w:val="2"/>
  </w:num>
  <w:num w:numId="27" w16cid:durableId="1403603541">
    <w:abstractNumId w:val="23"/>
  </w:num>
  <w:num w:numId="28" w16cid:durableId="1486238527">
    <w:abstractNumId w:val="26"/>
  </w:num>
  <w:num w:numId="29" w16cid:durableId="916397593">
    <w:abstractNumId w:val="9"/>
  </w:num>
  <w:num w:numId="30" w16cid:durableId="1711297208">
    <w:abstractNumId w:val="10"/>
  </w:num>
  <w:num w:numId="31" w16cid:durableId="665865506">
    <w:abstractNumId w:val="13"/>
  </w:num>
  <w:num w:numId="32" w16cid:durableId="2141260646">
    <w:abstractNumId w:val="22"/>
  </w:num>
  <w:num w:numId="33" w16cid:durableId="75134296">
    <w:abstractNumId w:val="12"/>
  </w:num>
  <w:num w:numId="34" w16cid:durableId="1537503744">
    <w:abstractNumId w:val="14"/>
  </w:num>
  <w:num w:numId="35" w16cid:durableId="921067179">
    <w:abstractNumId w:val="8"/>
  </w:num>
  <w:num w:numId="36" w16cid:durableId="1590652699">
    <w:abstractNumId w:val="27"/>
  </w:num>
  <w:num w:numId="37" w16cid:durableId="1382092802">
    <w:abstractNumId w:val="7"/>
  </w:num>
  <w:num w:numId="38" w16cid:durableId="1531189134">
    <w:abstractNumId w:val="3"/>
  </w:num>
  <w:num w:numId="39" w16cid:durableId="1124737031">
    <w:abstractNumId w:val="24"/>
  </w:num>
  <w:num w:numId="40" w16cid:durableId="1790081372">
    <w:abstractNumId w:val="2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591627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59E9"/>
    <w:rsid w:val="000143D8"/>
    <w:rsid w:val="00021928"/>
    <w:rsid w:val="00022DB9"/>
    <w:rsid w:val="00022F39"/>
    <w:rsid w:val="00023B32"/>
    <w:rsid w:val="000278B4"/>
    <w:rsid w:val="00030EA6"/>
    <w:rsid w:val="00035046"/>
    <w:rsid w:val="000401AC"/>
    <w:rsid w:val="00044F41"/>
    <w:rsid w:val="000519AE"/>
    <w:rsid w:val="00076E3E"/>
    <w:rsid w:val="00093D0F"/>
    <w:rsid w:val="000B4844"/>
    <w:rsid w:val="000B7D2F"/>
    <w:rsid w:val="000C2D26"/>
    <w:rsid w:val="000D1B11"/>
    <w:rsid w:val="000E04D9"/>
    <w:rsid w:val="000E5394"/>
    <w:rsid w:val="000E5EC8"/>
    <w:rsid w:val="000E7AB2"/>
    <w:rsid w:val="000F43DE"/>
    <w:rsid w:val="000F7A57"/>
    <w:rsid w:val="00103E16"/>
    <w:rsid w:val="00106E82"/>
    <w:rsid w:val="0010753F"/>
    <w:rsid w:val="0011490D"/>
    <w:rsid w:val="001156A7"/>
    <w:rsid w:val="001337F7"/>
    <w:rsid w:val="00136E28"/>
    <w:rsid w:val="00147544"/>
    <w:rsid w:val="00167C8B"/>
    <w:rsid w:val="00192660"/>
    <w:rsid w:val="00195C7C"/>
    <w:rsid w:val="001A19F9"/>
    <w:rsid w:val="001A35D5"/>
    <w:rsid w:val="001A6F0E"/>
    <w:rsid w:val="001B29D6"/>
    <w:rsid w:val="001B7BC4"/>
    <w:rsid w:val="001C3867"/>
    <w:rsid w:val="001C5BAF"/>
    <w:rsid w:val="001D250C"/>
    <w:rsid w:val="001D425E"/>
    <w:rsid w:val="001D4302"/>
    <w:rsid w:val="001D4E6B"/>
    <w:rsid w:val="001D5068"/>
    <w:rsid w:val="001E271F"/>
    <w:rsid w:val="001F3770"/>
    <w:rsid w:val="001F6F85"/>
    <w:rsid w:val="00200590"/>
    <w:rsid w:val="002043EC"/>
    <w:rsid w:val="00204FEA"/>
    <w:rsid w:val="00220781"/>
    <w:rsid w:val="00222E85"/>
    <w:rsid w:val="002320E2"/>
    <w:rsid w:val="002328DC"/>
    <w:rsid w:val="00232BCE"/>
    <w:rsid w:val="00245891"/>
    <w:rsid w:val="00261174"/>
    <w:rsid w:val="0026719A"/>
    <w:rsid w:val="00270727"/>
    <w:rsid w:val="00275D4E"/>
    <w:rsid w:val="00281129"/>
    <w:rsid w:val="00283A0D"/>
    <w:rsid w:val="0028627C"/>
    <w:rsid w:val="00287E7D"/>
    <w:rsid w:val="0029495C"/>
    <w:rsid w:val="002A0F18"/>
    <w:rsid w:val="002B232A"/>
    <w:rsid w:val="002B4E30"/>
    <w:rsid w:val="002D25F0"/>
    <w:rsid w:val="002E7999"/>
    <w:rsid w:val="002F0D5B"/>
    <w:rsid w:val="00303F1B"/>
    <w:rsid w:val="003050AD"/>
    <w:rsid w:val="0031528F"/>
    <w:rsid w:val="00323077"/>
    <w:rsid w:val="003237B2"/>
    <w:rsid w:val="00331242"/>
    <w:rsid w:val="00333CB8"/>
    <w:rsid w:val="003350CB"/>
    <w:rsid w:val="00335A17"/>
    <w:rsid w:val="00337569"/>
    <w:rsid w:val="00362045"/>
    <w:rsid w:val="003660D3"/>
    <w:rsid w:val="003707A9"/>
    <w:rsid w:val="00374176"/>
    <w:rsid w:val="0038109C"/>
    <w:rsid w:val="00385E98"/>
    <w:rsid w:val="00386723"/>
    <w:rsid w:val="003900C7"/>
    <w:rsid w:val="0039056D"/>
    <w:rsid w:val="003A03E7"/>
    <w:rsid w:val="003A0F8C"/>
    <w:rsid w:val="003B4AE2"/>
    <w:rsid w:val="003B6483"/>
    <w:rsid w:val="003C5FB4"/>
    <w:rsid w:val="003D789F"/>
    <w:rsid w:val="003F3120"/>
    <w:rsid w:val="00403B84"/>
    <w:rsid w:val="00404A8B"/>
    <w:rsid w:val="00404CC3"/>
    <w:rsid w:val="00405605"/>
    <w:rsid w:val="00410B33"/>
    <w:rsid w:val="004230F0"/>
    <w:rsid w:val="00425CC1"/>
    <w:rsid w:val="00426C83"/>
    <w:rsid w:val="004375BD"/>
    <w:rsid w:val="004451A1"/>
    <w:rsid w:val="00450419"/>
    <w:rsid w:val="00462D09"/>
    <w:rsid w:val="0047668F"/>
    <w:rsid w:val="00476A87"/>
    <w:rsid w:val="00495BC9"/>
    <w:rsid w:val="004A18FF"/>
    <w:rsid w:val="004B47D7"/>
    <w:rsid w:val="004C067B"/>
    <w:rsid w:val="004C7789"/>
    <w:rsid w:val="004D53DD"/>
    <w:rsid w:val="004E0188"/>
    <w:rsid w:val="004E2A8B"/>
    <w:rsid w:val="004F1845"/>
    <w:rsid w:val="004F1A35"/>
    <w:rsid w:val="004F5A33"/>
    <w:rsid w:val="0050146D"/>
    <w:rsid w:val="00511A18"/>
    <w:rsid w:val="00512555"/>
    <w:rsid w:val="00514C0E"/>
    <w:rsid w:val="00516900"/>
    <w:rsid w:val="005240BE"/>
    <w:rsid w:val="005272CD"/>
    <w:rsid w:val="00530F41"/>
    <w:rsid w:val="00540429"/>
    <w:rsid w:val="005412D8"/>
    <w:rsid w:val="005527B3"/>
    <w:rsid w:val="00555823"/>
    <w:rsid w:val="00574A79"/>
    <w:rsid w:val="00582A2E"/>
    <w:rsid w:val="00593C36"/>
    <w:rsid w:val="00594A72"/>
    <w:rsid w:val="005A08A1"/>
    <w:rsid w:val="005A4D71"/>
    <w:rsid w:val="005C1630"/>
    <w:rsid w:val="005D1A90"/>
    <w:rsid w:val="005D5CC5"/>
    <w:rsid w:val="00626A3D"/>
    <w:rsid w:val="00630095"/>
    <w:rsid w:val="006350F5"/>
    <w:rsid w:val="0064131A"/>
    <w:rsid w:val="00661960"/>
    <w:rsid w:val="006716A2"/>
    <w:rsid w:val="006808AC"/>
    <w:rsid w:val="00681D1A"/>
    <w:rsid w:val="00682523"/>
    <w:rsid w:val="00686D4F"/>
    <w:rsid w:val="00696E4D"/>
    <w:rsid w:val="006A72AC"/>
    <w:rsid w:val="006B36CE"/>
    <w:rsid w:val="006B41B8"/>
    <w:rsid w:val="006C530A"/>
    <w:rsid w:val="006D5A90"/>
    <w:rsid w:val="006E1ABD"/>
    <w:rsid w:val="006E456F"/>
    <w:rsid w:val="006E7BE4"/>
    <w:rsid w:val="006F3A1C"/>
    <w:rsid w:val="006F47BC"/>
    <w:rsid w:val="006F5720"/>
    <w:rsid w:val="0070044D"/>
    <w:rsid w:val="00713A5A"/>
    <w:rsid w:val="00722824"/>
    <w:rsid w:val="007430E9"/>
    <w:rsid w:val="00774446"/>
    <w:rsid w:val="0077464D"/>
    <w:rsid w:val="007767F6"/>
    <w:rsid w:val="00780531"/>
    <w:rsid w:val="007811EA"/>
    <w:rsid w:val="00792BE8"/>
    <w:rsid w:val="00794EEC"/>
    <w:rsid w:val="007964FD"/>
    <w:rsid w:val="00797EA9"/>
    <w:rsid w:val="007A0964"/>
    <w:rsid w:val="007A54A4"/>
    <w:rsid w:val="007B0030"/>
    <w:rsid w:val="007B2689"/>
    <w:rsid w:val="007B6A49"/>
    <w:rsid w:val="007C16E1"/>
    <w:rsid w:val="007C1842"/>
    <w:rsid w:val="007C1E65"/>
    <w:rsid w:val="007D025C"/>
    <w:rsid w:val="007D1913"/>
    <w:rsid w:val="007D3127"/>
    <w:rsid w:val="007D3FDD"/>
    <w:rsid w:val="007E0A18"/>
    <w:rsid w:val="007E203A"/>
    <w:rsid w:val="007F4077"/>
    <w:rsid w:val="0081025C"/>
    <w:rsid w:val="00814CE5"/>
    <w:rsid w:val="00821349"/>
    <w:rsid w:val="00830AF7"/>
    <w:rsid w:val="00831713"/>
    <w:rsid w:val="008378A8"/>
    <w:rsid w:val="008529AE"/>
    <w:rsid w:val="00860D60"/>
    <w:rsid w:val="00862B6F"/>
    <w:rsid w:val="00863887"/>
    <w:rsid w:val="00865340"/>
    <w:rsid w:val="00876F32"/>
    <w:rsid w:val="00882B95"/>
    <w:rsid w:val="00884388"/>
    <w:rsid w:val="0088776B"/>
    <w:rsid w:val="00895993"/>
    <w:rsid w:val="008A3FD7"/>
    <w:rsid w:val="008B4189"/>
    <w:rsid w:val="008B54FB"/>
    <w:rsid w:val="008C43A2"/>
    <w:rsid w:val="008D227D"/>
    <w:rsid w:val="008D3D21"/>
    <w:rsid w:val="008D4516"/>
    <w:rsid w:val="008E74DB"/>
    <w:rsid w:val="008F0611"/>
    <w:rsid w:val="008F0B02"/>
    <w:rsid w:val="008F2B8E"/>
    <w:rsid w:val="008F7422"/>
    <w:rsid w:val="008F7E7E"/>
    <w:rsid w:val="00900FFB"/>
    <w:rsid w:val="00911488"/>
    <w:rsid w:val="00917FE4"/>
    <w:rsid w:val="00923C2C"/>
    <w:rsid w:val="0092756D"/>
    <w:rsid w:val="00930B5F"/>
    <w:rsid w:val="00931DCA"/>
    <w:rsid w:val="009357DE"/>
    <w:rsid w:val="00952A93"/>
    <w:rsid w:val="009614B0"/>
    <w:rsid w:val="00967F80"/>
    <w:rsid w:val="009866B0"/>
    <w:rsid w:val="00987B9D"/>
    <w:rsid w:val="00996016"/>
    <w:rsid w:val="009A07A3"/>
    <w:rsid w:val="009A0A81"/>
    <w:rsid w:val="009A0E32"/>
    <w:rsid w:val="009A3C3A"/>
    <w:rsid w:val="009A4DA3"/>
    <w:rsid w:val="009D19D4"/>
    <w:rsid w:val="009F0646"/>
    <w:rsid w:val="009F1D64"/>
    <w:rsid w:val="009F45EA"/>
    <w:rsid w:val="009F5714"/>
    <w:rsid w:val="009F66AD"/>
    <w:rsid w:val="00A3207D"/>
    <w:rsid w:val="00A33BC0"/>
    <w:rsid w:val="00A41537"/>
    <w:rsid w:val="00A4561B"/>
    <w:rsid w:val="00A53691"/>
    <w:rsid w:val="00A53839"/>
    <w:rsid w:val="00A62F9B"/>
    <w:rsid w:val="00A63CA0"/>
    <w:rsid w:val="00A64EFE"/>
    <w:rsid w:val="00A658F2"/>
    <w:rsid w:val="00A7111E"/>
    <w:rsid w:val="00A719E0"/>
    <w:rsid w:val="00A820AF"/>
    <w:rsid w:val="00A974F1"/>
    <w:rsid w:val="00AA1C2F"/>
    <w:rsid w:val="00AA6610"/>
    <w:rsid w:val="00AB40A2"/>
    <w:rsid w:val="00AD72C9"/>
    <w:rsid w:val="00AE43EE"/>
    <w:rsid w:val="00AF0E8C"/>
    <w:rsid w:val="00AF5230"/>
    <w:rsid w:val="00B01171"/>
    <w:rsid w:val="00B0258D"/>
    <w:rsid w:val="00B06D23"/>
    <w:rsid w:val="00B1359F"/>
    <w:rsid w:val="00B14693"/>
    <w:rsid w:val="00B15F21"/>
    <w:rsid w:val="00B16CCD"/>
    <w:rsid w:val="00B42ACF"/>
    <w:rsid w:val="00B42BD6"/>
    <w:rsid w:val="00B45370"/>
    <w:rsid w:val="00B457BE"/>
    <w:rsid w:val="00B55462"/>
    <w:rsid w:val="00B60B1C"/>
    <w:rsid w:val="00B63333"/>
    <w:rsid w:val="00B6347A"/>
    <w:rsid w:val="00B64C7C"/>
    <w:rsid w:val="00B666EC"/>
    <w:rsid w:val="00B7755C"/>
    <w:rsid w:val="00B93752"/>
    <w:rsid w:val="00B9595D"/>
    <w:rsid w:val="00BA0FEA"/>
    <w:rsid w:val="00BA14F0"/>
    <w:rsid w:val="00BA2FA2"/>
    <w:rsid w:val="00BB04A4"/>
    <w:rsid w:val="00BB3267"/>
    <w:rsid w:val="00BB559A"/>
    <w:rsid w:val="00BB57C6"/>
    <w:rsid w:val="00BB7025"/>
    <w:rsid w:val="00BC3FB1"/>
    <w:rsid w:val="00BC598B"/>
    <w:rsid w:val="00BD3963"/>
    <w:rsid w:val="00BD512B"/>
    <w:rsid w:val="00BE4BE5"/>
    <w:rsid w:val="00BF2EEE"/>
    <w:rsid w:val="00BF6F61"/>
    <w:rsid w:val="00C04619"/>
    <w:rsid w:val="00C04B94"/>
    <w:rsid w:val="00C05C1D"/>
    <w:rsid w:val="00C075E8"/>
    <w:rsid w:val="00C20B26"/>
    <w:rsid w:val="00C22BDF"/>
    <w:rsid w:val="00C444FD"/>
    <w:rsid w:val="00C50064"/>
    <w:rsid w:val="00C55ADC"/>
    <w:rsid w:val="00C56039"/>
    <w:rsid w:val="00C5777B"/>
    <w:rsid w:val="00C621E2"/>
    <w:rsid w:val="00C66337"/>
    <w:rsid w:val="00C72925"/>
    <w:rsid w:val="00C910AF"/>
    <w:rsid w:val="00C96B20"/>
    <w:rsid w:val="00C979E8"/>
    <w:rsid w:val="00CA5598"/>
    <w:rsid w:val="00CB6E8A"/>
    <w:rsid w:val="00CD0485"/>
    <w:rsid w:val="00CD5CF6"/>
    <w:rsid w:val="00CE1A60"/>
    <w:rsid w:val="00CE62D7"/>
    <w:rsid w:val="00D142D6"/>
    <w:rsid w:val="00D1775C"/>
    <w:rsid w:val="00D447F6"/>
    <w:rsid w:val="00D44DC1"/>
    <w:rsid w:val="00D527A8"/>
    <w:rsid w:val="00D61E88"/>
    <w:rsid w:val="00D66AFD"/>
    <w:rsid w:val="00D70711"/>
    <w:rsid w:val="00D824EB"/>
    <w:rsid w:val="00D86CBE"/>
    <w:rsid w:val="00D952BA"/>
    <w:rsid w:val="00DA7AEC"/>
    <w:rsid w:val="00DB3E6A"/>
    <w:rsid w:val="00DB52A0"/>
    <w:rsid w:val="00DC4DA9"/>
    <w:rsid w:val="00DC6985"/>
    <w:rsid w:val="00DD792D"/>
    <w:rsid w:val="00DE3B2E"/>
    <w:rsid w:val="00DF398D"/>
    <w:rsid w:val="00DF6DCC"/>
    <w:rsid w:val="00E059FB"/>
    <w:rsid w:val="00E05BAA"/>
    <w:rsid w:val="00E10C18"/>
    <w:rsid w:val="00E15936"/>
    <w:rsid w:val="00E24147"/>
    <w:rsid w:val="00E4140D"/>
    <w:rsid w:val="00E4586E"/>
    <w:rsid w:val="00E536FB"/>
    <w:rsid w:val="00E6512A"/>
    <w:rsid w:val="00E72F9A"/>
    <w:rsid w:val="00E73F94"/>
    <w:rsid w:val="00E752EE"/>
    <w:rsid w:val="00E84BC3"/>
    <w:rsid w:val="00E86106"/>
    <w:rsid w:val="00E878AC"/>
    <w:rsid w:val="00E90350"/>
    <w:rsid w:val="00E91048"/>
    <w:rsid w:val="00E95DBB"/>
    <w:rsid w:val="00EA6F12"/>
    <w:rsid w:val="00EC348A"/>
    <w:rsid w:val="00EC5D45"/>
    <w:rsid w:val="00ED3ADD"/>
    <w:rsid w:val="00ED3CCF"/>
    <w:rsid w:val="00EE1395"/>
    <w:rsid w:val="00EE2605"/>
    <w:rsid w:val="00EE2C7B"/>
    <w:rsid w:val="00EE4825"/>
    <w:rsid w:val="00F06DE8"/>
    <w:rsid w:val="00F20A2F"/>
    <w:rsid w:val="00F21BFE"/>
    <w:rsid w:val="00F25F70"/>
    <w:rsid w:val="00F35DE5"/>
    <w:rsid w:val="00F414F0"/>
    <w:rsid w:val="00F53D12"/>
    <w:rsid w:val="00F53E34"/>
    <w:rsid w:val="00F6028C"/>
    <w:rsid w:val="00F6214E"/>
    <w:rsid w:val="00F744DC"/>
    <w:rsid w:val="00F901D2"/>
    <w:rsid w:val="00FA2E75"/>
    <w:rsid w:val="00FC0A41"/>
    <w:rsid w:val="00FD3B82"/>
    <w:rsid w:val="00FE00CA"/>
    <w:rsid w:val="00FE368E"/>
    <w:rsid w:val="00FF0951"/>
    <w:rsid w:val="00FF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01DEB288-8C99-404C-BAF4-739023A1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523"/>
  </w:style>
  <w:style w:type="paragraph" w:styleId="Heading1">
    <w:name w:val="heading 1"/>
    <w:basedOn w:val="Normal"/>
    <w:next w:val="Normal"/>
    <w:link w:val="Heading1Char"/>
    <w:uiPriority w:val="9"/>
    <w:qFormat/>
    <w:rsid w:val="001D250C"/>
    <w:pPr>
      <w:numPr>
        <w:numId w:val="19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723"/>
    <w:pPr>
      <w:numPr>
        <w:ilvl w:val="1"/>
        <w:numId w:val="19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after="0"/>
      <w:ind w:left="975" w:hanging="578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9FB"/>
    <w:pPr>
      <w:numPr>
        <w:ilvl w:val="2"/>
        <w:numId w:val="19"/>
      </w:numPr>
      <w:spacing w:before="300" w:after="0"/>
      <w:ind w:left="1117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39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39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E9035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86723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059FB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39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4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 w:themeFill="accent1" w:themeFillTint="33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 w:themeFill="accent1" w:themeFillTint="33"/>
    </w:rPr>
  </w:style>
  <w:style w:type="paragraph" w:styleId="ListParagraph">
    <w:name w:val="List Paragraph"/>
    <w:basedOn w:val="Normal"/>
    <w:uiPriority w:val="1"/>
    <w:qFormat/>
    <w:rsid w:val="00CE1A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11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12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18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AF5230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AF5230"/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ms-rtefontsize-2">
    <w:name w:val="ms-rtefontsize-2"/>
    <w:basedOn w:val="DefaultParagraphFont"/>
    <w:rsid w:val="00AF5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2.sv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1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etf.org/rfc/rfc2119.txt" TargetMode="External"/><Relationship Id="rId20" Type="http://schemas.openxmlformats.org/officeDocument/2006/relationships/image" Target="media/image4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8.svg"/><Relationship Id="rId5" Type="http://schemas.openxmlformats.org/officeDocument/2006/relationships/numbering" Target="numbering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7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6.sv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142B1EC3EE24BF683BB5BB3F337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C0EDA-D201-451E-B765-ADD6506EE27A}"/>
      </w:docPartPr>
      <w:docPartBody>
        <w:p w:rsidR="00000000" w:rsidRDefault="00C05728" w:rsidP="00C05728">
          <w:pPr>
            <w:pStyle w:val="A142B1EC3EE24BF683BB5BB3F33771B5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DD8050D87CF43FFBE048945EB519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8EDA8-AE63-48AB-AA2B-D7EA1C18CDE8}"/>
      </w:docPartPr>
      <w:docPartBody>
        <w:p w:rsidR="00000000" w:rsidRDefault="00C05728" w:rsidP="00C05728">
          <w:pPr>
            <w:pStyle w:val="ADD8050D87CF43FFBE048945EB5196C1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E96F048A6C464A68A77F02DCC00CC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58356-B59E-49BE-82EF-EC7C797CB178}"/>
      </w:docPartPr>
      <w:docPartBody>
        <w:p w:rsidR="00000000" w:rsidRDefault="00C05728" w:rsidP="00C05728">
          <w:pPr>
            <w:pStyle w:val="E96F048A6C464A68A77F02DCC00CCC09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6D484550707C42DF9CB668ABD99DB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FE4B5-9E0B-4544-8A05-34BBCEF93C01}"/>
      </w:docPartPr>
      <w:docPartBody>
        <w:p w:rsidR="00000000" w:rsidRDefault="00C05728" w:rsidP="00C05728">
          <w:pPr>
            <w:pStyle w:val="6D484550707C42DF9CB668ABD99DBAA0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5BB10A6F459344C4B793A9F5C03D7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5F4E0-9B1B-4B7E-BC5B-C96342281F6C}"/>
      </w:docPartPr>
      <w:docPartBody>
        <w:p w:rsidR="00000000" w:rsidRDefault="00C05728" w:rsidP="00C05728">
          <w:pPr>
            <w:pStyle w:val="5BB10A6F459344C4B793A9F5C03D748B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A9492869B2A84A689CCFB87791792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A7F52-98DF-423C-8AF1-685488FC74F8}"/>
      </w:docPartPr>
      <w:docPartBody>
        <w:p w:rsidR="00000000" w:rsidRDefault="00C05728" w:rsidP="00C05728">
          <w:pPr>
            <w:pStyle w:val="A9492869B2A84A689CCFB877917922E8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0B11296DC6CD46B6B46D86F4B9F25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723A8-B2DE-43C5-8C1B-FDF09E577B16}"/>
      </w:docPartPr>
      <w:docPartBody>
        <w:p w:rsidR="00000000" w:rsidRDefault="00C05728" w:rsidP="00C05728">
          <w:pPr>
            <w:pStyle w:val="0B11296DC6CD46B6B46D86F4B9F25480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483F82543DD463F8D260307A3519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36757-C36E-4D50-93F2-3B09E821D7D1}"/>
      </w:docPartPr>
      <w:docPartBody>
        <w:p w:rsidR="00000000" w:rsidRDefault="00C05728" w:rsidP="00C05728">
          <w:pPr>
            <w:pStyle w:val="2483F82543DD463F8D260307A35194C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5186EA490EA84CBEA1916319FE773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7D442-24D4-4A7C-85E0-464C808A970C}"/>
      </w:docPartPr>
      <w:docPartBody>
        <w:p w:rsidR="00000000" w:rsidRDefault="00C05728" w:rsidP="00C05728">
          <w:pPr>
            <w:pStyle w:val="5186EA490EA84CBEA1916319FE7735E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3CA51B79A69F49CD969D96A815A60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914A-FE9A-4481-8144-064396AAD3C4}"/>
      </w:docPartPr>
      <w:docPartBody>
        <w:p w:rsidR="00000000" w:rsidRDefault="00C05728" w:rsidP="00C05728">
          <w:pPr>
            <w:pStyle w:val="3CA51B79A69F49CD969D96A815A603DE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1A83A33A0A84C71BC90D66AD6DF2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37BF1-160B-4C9C-8794-8EA9D3ED1C1B}"/>
      </w:docPartPr>
      <w:docPartBody>
        <w:p w:rsidR="00000000" w:rsidRDefault="00C05728" w:rsidP="00C05728">
          <w:pPr>
            <w:pStyle w:val="21A83A33A0A84C71BC90D66AD6DF221B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396E6A53EE3640929EE3FAE742652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2D76D-AADB-4A03-BE95-44757B73A72D}"/>
      </w:docPartPr>
      <w:docPartBody>
        <w:p w:rsidR="00000000" w:rsidRDefault="00C05728" w:rsidP="00C05728">
          <w:pPr>
            <w:pStyle w:val="396E6A53EE3640929EE3FAE7426523AE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28"/>
    <w:rsid w:val="003E72BC"/>
    <w:rsid w:val="00A820AF"/>
    <w:rsid w:val="00C0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5728"/>
    <w:rPr>
      <w:color w:val="808080"/>
    </w:rPr>
  </w:style>
  <w:style w:type="paragraph" w:customStyle="1" w:styleId="A142B1EC3EE24BF683BB5BB3F33771B5">
    <w:name w:val="A142B1EC3EE24BF683BB5BB3F33771B5"/>
    <w:rsid w:val="00C05728"/>
  </w:style>
  <w:style w:type="paragraph" w:customStyle="1" w:styleId="ADD8050D87CF43FFBE048945EB5196C1">
    <w:name w:val="ADD8050D87CF43FFBE048945EB5196C1"/>
    <w:rsid w:val="00C05728"/>
  </w:style>
  <w:style w:type="paragraph" w:customStyle="1" w:styleId="E96F048A6C464A68A77F02DCC00CCC09">
    <w:name w:val="E96F048A6C464A68A77F02DCC00CCC09"/>
    <w:rsid w:val="00C05728"/>
  </w:style>
  <w:style w:type="paragraph" w:customStyle="1" w:styleId="6D484550707C42DF9CB668ABD99DBAA0">
    <w:name w:val="6D484550707C42DF9CB668ABD99DBAA0"/>
    <w:rsid w:val="00C05728"/>
  </w:style>
  <w:style w:type="paragraph" w:customStyle="1" w:styleId="5BB10A6F459344C4B793A9F5C03D748B">
    <w:name w:val="5BB10A6F459344C4B793A9F5C03D748B"/>
    <w:rsid w:val="00C05728"/>
  </w:style>
  <w:style w:type="paragraph" w:customStyle="1" w:styleId="A9492869B2A84A689CCFB877917922E8">
    <w:name w:val="A9492869B2A84A689CCFB877917922E8"/>
    <w:rsid w:val="00C05728"/>
  </w:style>
  <w:style w:type="paragraph" w:customStyle="1" w:styleId="0B11296DC6CD46B6B46D86F4B9F25480">
    <w:name w:val="0B11296DC6CD46B6B46D86F4B9F25480"/>
    <w:rsid w:val="00C05728"/>
  </w:style>
  <w:style w:type="paragraph" w:customStyle="1" w:styleId="2483F82543DD463F8D260307A35194C2">
    <w:name w:val="2483F82543DD463F8D260307A35194C2"/>
    <w:rsid w:val="00C05728"/>
  </w:style>
  <w:style w:type="paragraph" w:customStyle="1" w:styleId="5186EA490EA84CBEA1916319FE7735E2">
    <w:name w:val="5186EA490EA84CBEA1916319FE7735E2"/>
    <w:rsid w:val="00C05728"/>
  </w:style>
  <w:style w:type="paragraph" w:customStyle="1" w:styleId="3CA51B79A69F49CD969D96A815A603DE">
    <w:name w:val="3CA51B79A69F49CD969D96A815A603DE"/>
    <w:rsid w:val="00C05728"/>
  </w:style>
  <w:style w:type="paragraph" w:customStyle="1" w:styleId="21A83A33A0A84C71BC90D66AD6DF221B">
    <w:name w:val="21A83A33A0A84C71BC90D66AD6DF221B"/>
    <w:rsid w:val="00C05728"/>
  </w:style>
  <w:style w:type="paragraph" w:customStyle="1" w:styleId="396E6A53EE3640929EE3FAE7426523AE">
    <w:name w:val="396E6A53EE3640929EE3FAE7426523AE"/>
    <w:rsid w:val="00C057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521d9ff8-e0e4-4f5c-8249-cd1c3b45e615" xsi:nil="true"/>
    <For_x0020_Print_x0020_or_x0020_Online_x002f__x0020_Web xmlns="521d9ff8-e0e4-4f5c-8249-cd1c3b45e615">For use in printed documents only</For_x0020_Print_x0020_or_x0020_Online_x002f__x0020_Web>
    <Thumbnail xmlns="521d9ff8-e0e4-4f5c-8249-cd1c3b45e615" xsi:nil="true"/>
    <TaxCatchAll xmlns="f60c554f-8d64-4c8e-9220-9a447885f1fb" xsi:nil="true"/>
    <lcf76f155ced4ddcb4097134ff3c332f xmlns="521d9ff8-e0e4-4f5c-8249-cd1c3b45e61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77AB59904E4A84571201235C800C" ma:contentTypeVersion="20" ma:contentTypeDescription="Create a new document." ma:contentTypeScope="" ma:versionID="6a775a955a2548614da78782bf7695b8">
  <xsd:schema xmlns:xsd="http://www.w3.org/2001/XMLSchema" xmlns:xs="http://www.w3.org/2001/XMLSchema" xmlns:p="http://schemas.microsoft.com/office/2006/metadata/properties" xmlns:ns2="521d9ff8-e0e4-4f5c-8249-cd1c3b45e615" xmlns:ns3="f60c554f-8d64-4c8e-9220-9a447885f1fb" targetNamespace="http://schemas.microsoft.com/office/2006/metadata/properties" ma:root="true" ma:fieldsID="8ed14b4f6ee423b841012b0a6309fa3c" ns2:_="" ns3:_="">
    <xsd:import namespace="521d9ff8-e0e4-4f5c-8249-cd1c3b45e615"/>
    <xsd:import namespace="f60c554f-8d64-4c8e-9220-9a447885f1fb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Information" minOccurs="0"/>
                <xsd:element ref="ns2:For_x0020_Print_x0020_or_x0020_Online_x002f__x0020_Web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9ff8-e0e4-4f5c-8249-cd1c3b45e615" elementFormDefault="qualified">
    <xsd:import namespace="http://schemas.microsoft.com/office/2006/documentManagement/types"/>
    <xsd:import namespace="http://schemas.microsoft.com/office/infopath/2007/PartnerControls"/>
    <xsd:element name="Thumbnail" ma:index="1" nillable="true" ma:displayName="Thumbnail" ma:format="Thumbnail" ma:internalName="Thumbnail">
      <xsd:simpleType>
        <xsd:restriction base="dms:Unknown"/>
      </xsd:simpleType>
    </xsd:element>
    <xsd:element name="Information" ma:index="8" nillable="true" ma:displayName="Information" ma:hidden="true" ma:internalName="Information" ma:readOnly="false">
      <xsd:simpleType>
        <xsd:restriction base="dms:Note"/>
      </xsd:simpleType>
    </xsd:element>
    <xsd:element name="For_x0020_Print_x0020_or_x0020_Online_x002f__x0020_Web" ma:index="9" nillable="true" ma:displayName="For Print or Online/ Web" ma:default="For use in printed documents only" ma:format="RadioButtons" ma:hidden="true" ma:internalName="For_x0020_Print_x0020_or_x0020_Online_x002f__x0020_Web" ma:readOnly="false">
      <xsd:simpleType>
        <xsd:restriction base="dms:Choice">
          <xsd:enumeration value="For use in printed documents only"/>
          <xsd:enumeration value="For use online/web only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c554f-8d64-4c8e-9220-9a447885f1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618f0450-cd53-4277-9bc2-a3042936bb62}" ma:internalName="TaxCatchAll" ma:readOnly="false" ma:showField="CatchAllData" ma:web="f60c554f-8d64-4c8e-9220-9a447885f1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521d9ff8-e0e4-4f5c-8249-cd1c3b45e615"/>
    <ds:schemaRef ds:uri="f60c554f-8d64-4c8e-9220-9a447885f1fb"/>
  </ds:schemaRefs>
</ds:datastoreItem>
</file>

<file path=customXml/itemProps3.xml><?xml version="1.0" encoding="utf-8"?>
<ds:datastoreItem xmlns:ds="http://schemas.openxmlformats.org/officeDocument/2006/customXml" ds:itemID="{C12CE2AE-DC15-4ADB-BF20-32951193F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9ff8-e0e4-4f5c-8249-cd1c3b45e615"/>
    <ds:schemaRef ds:uri="f60c554f-8d64-4c8e-9220-9a447885f1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9</TotalTime>
  <Pages>6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Alexander Lawrence (DHCW - Quality Assurance and Regulatory Compliance)</cp:lastModifiedBy>
  <cp:revision>6</cp:revision>
  <cp:lastPrinted>2024-10-08T14:10:00Z</cp:lastPrinted>
  <dcterms:created xsi:type="dcterms:W3CDTF">2024-10-08T12:51:00Z</dcterms:created>
  <dcterms:modified xsi:type="dcterms:W3CDTF">2024-10-08T14:15:00Z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0x010100F4D377AB59904E4A84571201235C800C</vt:lpwstr>
  </property>
</Properties>
</file>